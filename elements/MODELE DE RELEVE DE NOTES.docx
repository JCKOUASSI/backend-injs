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460C" w:rsidRPr="00701C4C" w:rsidRDefault="009F6396" w:rsidP="00701C4C">
      <w:pPr>
        <w:spacing w:after="0"/>
        <w:rPr>
          <w:rFonts w:ascii="Cambria" w:hAnsi="Cambria" w:cs="Arial"/>
          <w:b/>
          <w:i/>
          <w:color w:val="002060"/>
          <w:sz w:val="16"/>
          <w:szCs w:val="16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2421255</wp:posOffset>
                </wp:positionH>
                <wp:positionV relativeFrom="paragraph">
                  <wp:posOffset>-112395</wp:posOffset>
                </wp:positionV>
                <wp:extent cx="7610475" cy="1905000"/>
                <wp:effectExtent l="9525" t="9525" r="9525" b="9525"/>
                <wp:wrapNone/>
                <wp:docPr id="126" name="Grou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10475" cy="1905000"/>
                          <a:chOff x="0" y="0"/>
                          <a:chExt cx="70961" cy="19050"/>
                        </a:xfrm>
                      </wpg:grpSpPr>
                      <wps:wsp>
                        <wps:cNvPr id="127" name="Zone de texte 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431" cy="438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C3DA6" w:rsidRPr="00C23880" w:rsidRDefault="004C3DA6" w:rsidP="005F2B96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C23880">
                                <w:rPr>
                                  <w:b/>
                                </w:rPr>
                                <w:t>Nom et Prénoms de l’étudiant(e)</w:t>
                              </w:r>
                              <w:r w:rsidRPr="00C23880">
                                <w:rPr>
                                  <w:b/>
                                </w:rPr>
                                <w:br/>
                              </w:r>
                              <w:r w:rsidRPr="008C59D9">
                                <w:rPr>
                                  <w:b/>
                                  <w:noProof/>
                                </w:rPr>
                                <w:t>BAKAYOKOBAKAYOKOMOUSSA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Zone de texte 5"/>
                        <wps:cNvSpPr txBox="1">
                          <a:spLocks noChangeArrowheads="1"/>
                        </wps:cNvSpPr>
                        <wps:spPr bwMode="auto">
                          <a:xfrm>
                            <a:off x="25908" y="0"/>
                            <a:ext cx="14859" cy="438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C3DA6" w:rsidRPr="00C23880" w:rsidRDefault="004C3DA6" w:rsidP="005F2B96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C23880">
                                <w:rPr>
                                  <w:b/>
                                </w:rPr>
                                <w:t>N° Matricule</w:t>
                              </w:r>
                              <w:r w:rsidRPr="00C23880">
                                <w:rPr>
                                  <w:b/>
                                </w:rPr>
                                <w:br/>
                              </w:r>
                              <w:r>
                                <w:rPr>
                                  <w:b/>
                                </w:rPr>
                                <w:t>En cours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Zone de texte 8"/>
                        <wps:cNvSpPr txBox="1">
                          <a:spLocks noChangeArrowheads="1"/>
                        </wps:cNvSpPr>
                        <wps:spPr bwMode="auto">
                          <a:xfrm>
                            <a:off x="47148" y="190"/>
                            <a:ext cx="23622" cy="43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C3DA6" w:rsidRPr="00C23880" w:rsidRDefault="004C3DA6" w:rsidP="005F2B96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C23880">
                                <w:rPr>
                                  <w:b/>
                                </w:rPr>
                                <w:t>Date et lieu de naissance</w:t>
                              </w:r>
                              <w:r w:rsidRPr="00C23880">
                                <w:rPr>
                                  <w:b/>
                                </w:rPr>
                                <w:br/>
                              </w:r>
                              <w:r w:rsidRPr="008C59D9">
                                <w:rPr>
                                  <w:b/>
                                  <w:noProof/>
                                </w:rPr>
                                <w:t>20/12/1996 à Gbélo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Zone de texte 9"/>
                        <wps:cNvSpPr txBox="1">
                          <a:spLocks noChangeArrowheads="1"/>
                        </wps:cNvSpPr>
                        <wps:spPr bwMode="auto">
                          <a:xfrm>
                            <a:off x="41338" y="190"/>
                            <a:ext cx="5239" cy="41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C3DA6" w:rsidRPr="00C23880" w:rsidRDefault="004C3DA6" w:rsidP="005F2B96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C23880">
                                <w:rPr>
                                  <w:b/>
                                </w:rPr>
                                <w:t>Sexe</w:t>
                              </w:r>
                              <w:r w:rsidRPr="00C23880">
                                <w:rPr>
                                  <w:b/>
                                </w:rPr>
                                <w:br/>
                              </w:r>
                              <w:r w:rsidRPr="008C59D9">
                                <w:rPr>
                                  <w:b/>
                                  <w:noProof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Zone de texte 11"/>
                        <wps:cNvSpPr txBox="1">
                          <a:spLocks noChangeArrowheads="1"/>
                        </wps:cNvSpPr>
                        <wps:spPr bwMode="auto">
                          <a:xfrm>
                            <a:off x="190" y="4953"/>
                            <a:ext cx="56102" cy="47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C3DA6" w:rsidRDefault="004C3DA6" w:rsidP="00230183">
                              <w:pPr>
                                <w:spacing w:after="0"/>
                                <w:jc w:val="center"/>
                              </w:pPr>
                              <w:r w:rsidRPr="00C23880">
                                <w:rPr>
                                  <w:b/>
                                </w:rPr>
                                <w:t>Nom du programme</w:t>
                              </w:r>
                              <w:r>
                                <w:t> : Education et Motricité</w:t>
                              </w:r>
                            </w:p>
                            <w:p w:rsidR="004C3DA6" w:rsidRDefault="004C3DA6" w:rsidP="00230183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b/>
                                </w:rPr>
                                <w:t>Première inscription</w:t>
                              </w:r>
                              <w:r>
                                <w:t> : Octobre 2015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Zone de texte 12"/>
                        <wps:cNvSpPr txBox="1">
                          <a:spLocks noChangeArrowheads="1"/>
                        </wps:cNvSpPr>
                        <wps:spPr bwMode="auto">
                          <a:xfrm>
                            <a:off x="57435" y="5238"/>
                            <a:ext cx="13431" cy="62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C3DA6" w:rsidRDefault="004C3DA6" w:rsidP="008B12F4">
                              <w:pPr>
                                <w:spacing w:after="0" w:line="240" w:lineRule="auto"/>
                                <w:jc w:val="center"/>
                              </w:pPr>
                              <w:r w:rsidRPr="00647C05">
                                <w:rPr>
                                  <w:b/>
                                </w:rPr>
                                <w:t>Crédits Prog</w:t>
                              </w:r>
                              <w:r>
                                <w:t xml:space="preserve"> : </w:t>
                              </w:r>
                              <w:r w:rsidRPr="00B2490F">
                                <w:rPr>
                                  <w:b/>
                                </w:rPr>
                                <w:t>180</w:t>
                              </w:r>
                            </w:p>
                            <w:p w:rsidR="004C3DA6" w:rsidRDefault="004C3DA6" w:rsidP="008B12F4">
                              <w:pPr>
                                <w:spacing w:after="0" w:line="240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t>Total acquis :</w:t>
                              </w:r>
                            </w:p>
                            <w:p w:rsidR="004C3DA6" w:rsidRDefault="004C3DA6" w:rsidP="008B12F4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 xml:space="preserve"> </w:t>
                              </w:r>
                              <w:r>
                                <w:rPr>
                                  <w:noProof/>
                                </w:rPr>
                                <w:t>30</w:t>
                              </w:r>
                              <w:r>
                                <w:t xml:space="preserve">  /180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Zone de texte 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" y="10096"/>
                            <a:ext cx="56103" cy="41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C3DA6" w:rsidRDefault="004C3DA6" w:rsidP="00F35876">
                              <w:pPr>
                                <w:jc w:val="center"/>
                              </w:pPr>
                              <w:r w:rsidRPr="00F35876">
                                <w:rPr>
                                  <w:b/>
                                </w:rPr>
                                <w:t>Nom du diplôme</w:t>
                              </w:r>
                              <w:r>
                                <w:br/>
                                <w:t>Licence en Sciences et Techniques des Activités Physiques et Sportives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Zone de texte 14"/>
                        <wps:cNvSpPr txBox="1">
                          <a:spLocks noChangeArrowheads="1"/>
                        </wps:cNvSpPr>
                        <wps:spPr bwMode="auto">
                          <a:xfrm>
                            <a:off x="285" y="14763"/>
                            <a:ext cx="56103" cy="42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C3DA6" w:rsidRDefault="004C3DA6" w:rsidP="00230183">
                              <w:pPr>
                                <w:jc w:val="center"/>
                              </w:pPr>
                              <w:r w:rsidRPr="00F35876">
                                <w:rPr>
                                  <w:b/>
                                </w:rPr>
                                <w:t>Titre d’admission</w:t>
                              </w:r>
                              <w:r>
                                <w:t> : Baccalauréat de l’enseignement supérieur</w:t>
                              </w:r>
                              <w:r>
                                <w:br/>
                                <w:t xml:space="preserve">Série </w:t>
                              </w:r>
                              <w:r>
                                <w:rPr>
                                  <w:noProof/>
                                </w:rPr>
                                <w:t>A1</w:t>
                              </w:r>
                              <w:r>
                                <w:t xml:space="preserve">  /</w:t>
                              </w:r>
                              <w:r w:rsidRPr="000717EE">
                                <w:t xml:space="preserve"> </w:t>
                              </w:r>
                              <w:r>
                                <w:t xml:space="preserve">Obtenu en </w:t>
                              </w:r>
                              <w:r>
                                <w:rPr>
                                  <w:noProof/>
                                </w:rPr>
                                <w:t>2014</w:t>
                              </w:r>
                              <w:r>
                                <w:t xml:space="preserve">  /N° de table : </w:t>
                              </w:r>
                              <w:r>
                                <w:rPr>
                                  <w:noProof/>
                                </w:rPr>
                                <w:t>141500545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Zone de texte 15"/>
                        <wps:cNvSpPr txBox="1">
                          <a:spLocks noChangeArrowheads="1"/>
                        </wps:cNvSpPr>
                        <wps:spPr bwMode="auto">
                          <a:xfrm>
                            <a:off x="57531" y="13239"/>
                            <a:ext cx="13430" cy="50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C3DA6" w:rsidRDefault="004C3DA6" w:rsidP="00D037FC">
                              <w:pPr>
                                <w:jc w:val="center"/>
                              </w:pPr>
                              <w:r>
                                <w:t>Diplôme obtenu le </w:t>
                              </w:r>
                              <w:proofErr w:type="gramStart"/>
                              <w:r>
                                <w:t>:</w:t>
                              </w:r>
                              <w:proofErr w:type="gramEnd"/>
                              <w:r>
                                <w:br/>
                                <w:t>Ne s’applique pas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9" o:spid="_x0000_s1026" style="position:absolute;margin-left:190.65pt;margin-top:-8.85pt;width:599.25pt;height:150pt;z-index:251661312;mso-width-relative:margin" coordsize="70961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4" o:spid="_x0000_s1027" type="#_x0000_t202" style="position:absolute;width:25431;height:4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bVr78A&#10;AADcAAAADwAAAGRycy9kb3ducmV2LnhtbERPTYvCMBC9C/6HMII3TbeCLl1jWQVBvKm97G1oxrZs&#10;MylJbOu/NwsL3ubxPmebj6YVPTnfWFbwsUxAEJdWN1wpKG7HxScIH5A1tpZJwZM85LvpZIuZtgNf&#10;qL+GSsQQ9hkqqEPoMil9WZNBv7QdceTu1hkMEbpKaodDDDetTJNkLQ02HBtq7OhQU/l7fRgFp/U+&#10;/FChz3qVruxQyNLdW6/UfDZ+f4EINIa3+N990nF+uoG/Z+IFcvc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yptWvvwAAANwAAAAPAAAAAAAAAAAAAAAAAJgCAABkcnMvZG93bnJl&#10;di54bWxQSwUGAAAAAAQABAD1AAAAhAMAAAAA&#10;" strokeweight=".5pt">
                  <v:textbox>
                    <w:txbxContent>
                      <w:p w:rsidR="006E460C" w:rsidRPr="00C23880" w:rsidRDefault="006E460C" w:rsidP="005F2B96">
                        <w:pPr>
                          <w:jc w:val="center"/>
                          <w:rPr>
                            <w:b/>
                          </w:rPr>
                        </w:pPr>
                        <w:r w:rsidRPr="00C23880">
                          <w:rPr>
                            <w:b/>
                          </w:rPr>
                          <w:t>Nom et Prénoms de l’étudiant(e)</w:t>
                        </w:r>
                        <w:r w:rsidRPr="00C23880">
                          <w:rPr>
                            <w:b/>
                          </w:rPr>
                          <w:br/>
                        </w:r>
                        <w:r w:rsidRPr="008C59D9">
                          <w:rPr>
                            <w:b/>
                            <w:noProof/>
                          </w:rPr>
                          <w:t>BAKAYOKOBAKAYOKOMOUSSA</w:t>
                        </w:r>
                      </w:p>
                    </w:txbxContent>
                  </v:textbox>
                </v:shape>
                <v:shape id="Zone de texte 5" o:spid="_x0000_s1028" type="#_x0000_t202" style="position:absolute;left:25908;width:14859;height:4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lB3cEA&#10;AADcAAAADwAAAGRycy9kb3ducmV2LnhtbESPQYvCMBCF74L/IYzgTVMryNI1igoL4m3dXvY2NGNb&#10;bCYlibb7752DsLcZ3pv3vtnuR9epJ4XYejawWmagiCtvW64NlD9fiw9QMSFb7DyTgT+KsN9NJ1ss&#10;rB/4m57XVCsJ4ViggSalvtA6Vg05jEvfE4t288FhkjXU2gYcJNx1Os+yjXbYsjQ02NOpoep+fTgD&#10;580x/VJpL3adr/1Q6ircumjMfDYePkElGtO/+X19toKfC608IxPo3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M5Qd3BAAAA3AAAAA8AAAAAAAAAAAAAAAAAmAIAAGRycy9kb3du&#10;cmV2LnhtbFBLBQYAAAAABAAEAPUAAACGAwAAAAA=&#10;" strokeweight=".5pt">
                  <v:textbox>
                    <w:txbxContent>
                      <w:p w:rsidR="006E460C" w:rsidRPr="00C23880" w:rsidRDefault="006E460C" w:rsidP="005F2B96">
                        <w:pPr>
                          <w:jc w:val="center"/>
                          <w:rPr>
                            <w:b/>
                          </w:rPr>
                        </w:pPr>
                        <w:r w:rsidRPr="00C23880">
                          <w:rPr>
                            <w:b/>
                          </w:rPr>
                          <w:t>N° Matricule</w:t>
                        </w:r>
                        <w:r w:rsidRPr="00C23880">
                          <w:rPr>
                            <w:b/>
                          </w:rPr>
                          <w:br/>
                        </w:r>
                        <w:r>
                          <w:rPr>
                            <w:b/>
                          </w:rPr>
                          <w:t>En cours</w:t>
                        </w:r>
                      </w:p>
                    </w:txbxContent>
                  </v:textbox>
                </v:shape>
                <v:shape id="Zone de texte 8" o:spid="_x0000_s1029" type="#_x0000_t202" style="position:absolute;left:47148;top:190;width:23622;height:4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XkRr8A&#10;AADcAAAADwAAAGRycy9kb3ducmV2LnhtbERPTYvCMBC9C/6HMII3TbeCuF1jWQVBvKm97G1oxrZs&#10;MylJbOu/NwsL3ubxPmebj6YVPTnfWFbwsUxAEJdWN1wpKG7HxQaED8gaW8uk4Eke8t10ssVM24Ev&#10;1F9DJWII+wwV1CF0mZS+rMmgX9qOOHJ36wyGCF0ltcMhhptWpkmylgYbjg01dnSoqfy9PoyC03of&#10;fqjQZ71KV3YoZOnurVdqPhu/v0AEGsNb/O8+6Tg//YS/Z+IFcvc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sdeRGvwAAANwAAAAPAAAAAAAAAAAAAAAAAJgCAABkcnMvZG93bnJl&#10;di54bWxQSwUGAAAAAAQABAD1AAAAhAMAAAAA&#10;" strokeweight=".5pt">
                  <v:textbox>
                    <w:txbxContent>
                      <w:p w:rsidR="006E460C" w:rsidRPr="00C23880" w:rsidRDefault="006E460C" w:rsidP="005F2B96">
                        <w:pPr>
                          <w:jc w:val="center"/>
                          <w:rPr>
                            <w:b/>
                          </w:rPr>
                        </w:pPr>
                        <w:r w:rsidRPr="00C23880">
                          <w:rPr>
                            <w:b/>
                          </w:rPr>
                          <w:t>Date et lieu de naissance</w:t>
                        </w:r>
                        <w:r w:rsidRPr="00C23880">
                          <w:rPr>
                            <w:b/>
                          </w:rPr>
                          <w:br/>
                        </w:r>
                        <w:r w:rsidRPr="008C59D9">
                          <w:rPr>
                            <w:b/>
                            <w:noProof/>
                          </w:rPr>
                          <w:t>20/12/1996 à Gbélo</w:t>
                        </w:r>
                      </w:p>
                    </w:txbxContent>
                  </v:textbox>
                </v:shape>
                <v:shape id="Zone de texte 9" o:spid="_x0000_s1030" type="#_x0000_t202" style="position:absolute;left:41338;top:190;width:5239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bbBsEA&#10;AADcAAAADwAAAGRycy9kb3ducmV2LnhtbESPQYvCMBCF74L/IYywN021IEvXKCoI4m3dXvY2NGNb&#10;bCYlibb+e+ewsLcZ3pv3vtnsRtepJ4XYejawXGSgiCtvW64NlD+n+SeomJAtdp7JwIsi7LbTyQYL&#10;6wf+puc11UpCOBZooEmpL7SOVUMO48L3xKLdfHCYZA21tgEHCXedXmXZWjtsWRoa7OnYUHW/PpyB&#10;8/qQfqm0F5uvcj+Uugq3LhrzMRv3X6ASjenf/Hd9toKfC748IxPo7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iW2wbBAAAA3AAAAA8AAAAAAAAAAAAAAAAAmAIAAGRycy9kb3du&#10;cmV2LnhtbFBLBQYAAAAABAAEAPUAAACGAwAAAAA=&#10;" strokeweight=".5pt">
                  <v:textbox>
                    <w:txbxContent>
                      <w:p w:rsidR="006E460C" w:rsidRPr="00C23880" w:rsidRDefault="006E460C" w:rsidP="005F2B96">
                        <w:pPr>
                          <w:jc w:val="center"/>
                          <w:rPr>
                            <w:b/>
                          </w:rPr>
                        </w:pPr>
                        <w:r w:rsidRPr="00C23880">
                          <w:rPr>
                            <w:b/>
                          </w:rPr>
                          <w:t>Sexe</w:t>
                        </w:r>
                        <w:r w:rsidRPr="00C23880">
                          <w:rPr>
                            <w:b/>
                          </w:rPr>
                          <w:br/>
                        </w:r>
                        <w:r w:rsidRPr="008C59D9">
                          <w:rPr>
                            <w:b/>
                            <w:noProof/>
                          </w:rPr>
                          <w:t>M</w:t>
                        </w:r>
                      </w:p>
                    </w:txbxContent>
                  </v:textbox>
                </v:shape>
                <v:shape id="Zone de texte 11" o:spid="_x0000_s1031" type="#_x0000_t202" style="position:absolute;left:190;top:4953;width:56102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p+nb4A&#10;AADcAAAADwAAAGRycy9kb3ducmV2LnhtbERPTYvCMBC9C/6HMII3m2pBpBpFhQXxpvbibWjGtthM&#10;SpK19d8bYWFv83ifs9kNphUvcr6xrGCepCCIS6sbrhQUt5/ZCoQPyBpby6TgTR522/Fog7m2PV/o&#10;dQ2ViCHsc1RQh9DlUvqyJoM+sR1x5B7WGQwRukpqh30MN61cpOlSGmw4NtTY0bGm8nn9NQpOy0O4&#10;U6HPOltkti9k6R6tV2o6GfZrEIGG8C/+c590nJ/N4ftMvEBu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fafp2+AAAA3AAAAA8AAAAAAAAAAAAAAAAAmAIAAGRycy9kb3ducmV2&#10;LnhtbFBLBQYAAAAABAAEAPUAAACDAwAAAAA=&#10;" strokeweight=".5pt">
                  <v:textbox>
                    <w:txbxContent>
                      <w:p w:rsidR="006E460C" w:rsidRDefault="006E460C" w:rsidP="00230183">
                        <w:pPr>
                          <w:spacing w:after="0"/>
                          <w:jc w:val="center"/>
                        </w:pPr>
                        <w:r w:rsidRPr="00C23880">
                          <w:rPr>
                            <w:b/>
                          </w:rPr>
                          <w:t>Nom du programme</w:t>
                        </w:r>
                        <w:r>
                          <w:t> : Education et Motricité</w:t>
                        </w:r>
                      </w:p>
                      <w:p w:rsidR="006E460C" w:rsidRDefault="006E460C" w:rsidP="00230183">
                        <w:pPr>
                          <w:spacing w:after="0"/>
                          <w:jc w:val="center"/>
                        </w:pPr>
                        <w:r>
                          <w:rPr>
                            <w:b/>
                          </w:rPr>
                          <w:t>Première inscription</w:t>
                        </w:r>
                        <w:r>
                          <w:t> : Octobre 2015</w:t>
                        </w:r>
                      </w:p>
                    </w:txbxContent>
                  </v:textbox>
                </v:shape>
                <v:shape id="Zone de texte 12" o:spid="_x0000_s1032" type="#_x0000_t202" style="position:absolute;left:57435;top:5238;width:13431;height:6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jg6sAA&#10;AADcAAAADwAAAGRycy9kb3ducmV2LnhtbERPPWvDMBDdC/0P4grdGrk2mOJaDkkhYLo19ZLtkC62&#10;qXUykhK7/74qBLLd431evV3tJK7kw+hYwesmA0GsnRm5V9B9H17eQISIbHByTAp+KcC2eXyosTJu&#10;4S+6HmMvUgiHChUMMc6VlEEPZDFs3EycuLPzFmOCvpfG45LC7STzLCulxZFTw4AzfQykf44Xq6At&#10;9/FEnfk0RV64pZPan6eg1PPTunsHEWmNd/HN3Zo0v8jh/5l0gWz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wjg6sAAAADcAAAADwAAAAAAAAAAAAAAAACYAgAAZHJzL2Rvd25y&#10;ZXYueG1sUEsFBgAAAAAEAAQA9QAAAIUDAAAAAA==&#10;" strokeweight=".5pt">
                  <v:textbox>
                    <w:txbxContent>
                      <w:p w:rsidR="006E460C" w:rsidRDefault="006E460C" w:rsidP="008B12F4">
                        <w:pPr>
                          <w:spacing w:after="0" w:line="240" w:lineRule="auto"/>
                          <w:jc w:val="center"/>
                        </w:pPr>
                        <w:r w:rsidRPr="00647C05">
                          <w:rPr>
                            <w:b/>
                          </w:rPr>
                          <w:t xml:space="preserve">Crédits </w:t>
                        </w:r>
                        <w:proofErr w:type="spellStart"/>
                        <w:r w:rsidRPr="00647C05">
                          <w:rPr>
                            <w:b/>
                          </w:rPr>
                          <w:t>Prog</w:t>
                        </w:r>
                        <w:proofErr w:type="spellEnd"/>
                        <w:r>
                          <w:t xml:space="preserve"> : </w:t>
                        </w:r>
                        <w:r w:rsidRPr="00B2490F">
                          <w:rPr>
                            <w:b/>
                          </w:rPr>
                          <w:t>180</w:t>
                        </w:r>
                      </w:p>
                      <w:p w:rsidR="006E460C" w:rsidRDefault="006E460C" w:rsidP="008B12F4">
                        <w:pPr>
                          <w:spacing w:after="0" w:line="240" w:lineRule="auto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t>Total acquis :</w:t>
                        </w:r>
                      </w:p>
                      <w:p w:rsidR="006E460C" w:rsidRDefault="006E460C" w:rsidP="008B12F4">
                        <w:pPr>
                          <w:spacing w:after="0" w:line="240" w:lineRule="auto"/>
                          <w:jc w:val="center"/>
                        </w:pPr>
                        <w:r>
                          <w:t xml:space="preserve"> </w:t>
                        </w:r>
                        <w:r>
                          <w:rPr>
                            <w:noProof/>
                          </w:rPr>
                          <w:t>30</w:t>
                        </w:r>
                        <w:r>
                          <w:t xml:space="preserve">  /180</w:t>
                        </w:r>
                      </w:p>
                    </w:txbxContent>
                  </v:textbox>
                </v:shape>
                <v:shape id="Zone de texte 13" o:spid="_x0000_s1033" type="#_x0000_t202" style="position:absolute;left:285;top:10096;width:56103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RFcb4A&#10;AADcAAAADwAAAGRycy9kb3ducmV2LnhtbERPTYvCMBC9C/6HMII3m2pBpBplVxDEm9qLt6EZ22Iz&#10;KUm03X+/EQRv83ifs9kNphUvcr6xrGCepCCIS6sbrhQU18NsBcIHZI2tZVLwRx522/Fog7m2PZ/p&#10;dQmViCHsc1RQh9DlUvqyJoM+sR1x5O7WGQwRukpqh30MN61cpOlSGmw4NtTY0b6m8nF5GgXH5W+4&#10;UaFPOltkti9k6e6tV2o6GX7WIAIN4Sv+uI86zs8yeD8TL5Db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hERXG+AAAA3AAAAA8AAAAAAAAAAAAAAAAAmAIAAGRycy9kb3ducmV2&#10;LnhtbFBLBQYAAAAABAAEAPUAAACDAwAAAAA=&#10;" strokeweight=".5pt">
                  <v:textbox>
                    <w:txbxContent>
                      <w:p w:rsidR="006E460C" w:rsidRDefault="006E460C" w:rsidP="00F35876">
                        <w:pPr>
                          <w:jc w:val="center"/>
                        </w:pPr>
                        <w:r w:rsidRPr="00F35876">
                          <w:rPr>
                            <w:b/>
                          </w:rPr>
                          <w:t>Nom du diplôme</w:t>
                        </w:r>
                        <w:r>
                          <w:br/>
                          <w:t>Licence en Sciences et Techniques des Activités Physiques et Sportives</w:t>
                        </w:r>
                      </w:p>
                    </w:txbxContent>
                  </v:textbox>
                </v:shape>
                <v:shape id="Zone de texte 14" o:spid="_x0000_s1034" type="#_x0000_t202" style="position:absolute;left:285;top:14763;width:56103;height:4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3dBb8A&#10;AADcAAAADwAAAGRycy9kb3ducmV2LnhtbERPTYvCMBC9C/6HMII3TW0XkWosurAge1u3F29DM7bF&#10;ZlKSaOu/3wjC3ubxPmdXjKYTD3K+taxgtUxAEFdWt1wrKH+/FhsQPiBr7CyTgid5KPbTyQ5zbQf+&#10;occ51CKGsM9RQRNCn0vpq4YM+qXtiSN3tc5giNDVUjscYrjpZJoka2mw5djQYE+fDVW3890oOK2P&#10;4UKl/tZZmtmhlJW7dl6p+Ww8bEEEGsO/+O0+6Tg/+4DXM/ECuf8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Hrd0FvwAAANwAAAAPAAAAAAAAAAAAAAAAAJgCAABkcnMvZG93bnJl&#10;di54bWxQSwUGAAAAAAQABAD1AAAAhAMAAAAA&#10;" strokeweight=".5pt">
                  <v:textbox>
                    <w:txbxContent>
                      <w:p w:rsidR="006E460C" w:rsidRDefault="006E460C" w:rsidP="00230183">
                        <w:pPr>
                          <w:jc w:val="center"/>
                        </w:pPr>
                        <w:r w:rsidRPr="00F35876">
                          <w:rPr>
                            <w:b/>
                          </w:rPr>
                          <w:t>Titre d’admission</w:t>
                        </w:r>
                        <w:r>
                          <w:t> : Baccalauréat de l’enseignement supérieur</w:t>
                        </w:r>
                        <w:r>
                          <w:br/>
                          <w:t xml:space="preserve">Série </w:t>
                        </w:r>
                        <w:r>
                          <w:rPr>
                            <w:noProof/>
                          </w:rPr>
                          <w:t>A1</w:t>
                        </w:r>
                        <w:r>
                          <w:t xml:space="preserve">  /</w:t>
                        </w:r>
                        <w:r w:rsidRPr="000717EE">
                          <w:t xml:space="preserve"> </w:t>
                        </w:r>
                        <w:r>
                          <w:t xml:space="preserve">Obtenu en </w:t>
                        </w:r>
                        <w:r>
                          <w:rPr>
                            <w:noProof/>
                          </w:rPr>
                          <w:t>2014</w:t>
                        </w:r>
                        <w:r>
                          <w:t xml:space="preserve">  /N° de table : </w:t>
                        </w:r>
                        <w:r>
                          <w:rPr>
                            <w:noProof/>
                          </w:rPr>
                          <w:t>141500545</w:t>
                        </w:r>
                      </w:p>
                    </w:txbxContent>
                  </v:textbox>
                </v:shape>
                <v:shape id="Zone de texte 15" o:spid="_x0000_s1035" type="#_x0000_t202" style="position:absolute;left:57531;top:13239;width:13430;height:50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F4nr8A&#10;AADcAAAADwAAAGRycy9kb3ducmV2LnhtbERPTYvCMBC9C/6HMII3TW1ZkWosurAge1u3F29DM7bF&#10;ZlKSaOu/3wjC3ubxPmdXjKYTD3K+taxgtUxAEFdWt1wrKH+/FhsQPiBr7CyTgid5KPbTyQ5zbQf+&#10;occ51CKGsM9RQRNCn0vpq4YM+qXtiSN3tc5giNDVUjscYrjpZJoka2mw5djQYE+fDVW3890oOK2P&#10;4UKl/tZZmtmhlJW7dl6p+Ww8bEEEGsO/+O0+6Tg/+4DXM/ECuf8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o4XievwAAANwAAAAPAAAAAAAAAAAAAAAAAJgCAABkcnMvZG93bnJl&#10;di54bWxQSwUGAAAAAAQABAD1AAAAhAMAAAAA&#10;" strokeweight=".5pt">
                  <v:textbox>
                    <w:txbxContent>
                      <w:p w:rsidR="006E460C" w:rsidRDefault="006E460C" w:rsidP="00D037FC">
                        <w:pPr>
                          <w:jc w:val="center"/>
                        </w:pPr>
                        <w:r>
                          <w:t>Diplôme obtenu le </w:t>
                        </w:r>
                        <w:proofErr w:type="gramStart"/>
                        <w:r>
                          <w:t>:</w:t>
                        </w:r>
                        <w:proofErr w:type="gramEnd"/>
                        <w:r>
                          <w:br/>
                          <w:t>Ne s’applique pas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1760220</wp:posOffset>
            </wp:positionH>
            <wp:positionV relativeFrom="paragraph">
              <wp:posOffset>-109220</wp:posOffset>
            </wp:positionV>
            <wp:extent cx="530225" cy="447675"/>
            <wp:effectExtent l="0" t="0" r="3175" b="9525"/>
            <wp:wrapSquare wrapText="bothSides"/>
            <wp:docPr id="125" name="Image 7" descr="C:\Users\PRIMATURE\Desktop\LES VRAIES ARMOIRI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 descr="C:\Users\PRIMATURE\Desktop\LES VRAIES ARMOIRIE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460C" w:rsidRPr="00701C4C">
        <w:rPr>
          <w:rFonts w:ascii="Cambria" w:hAnsi="Cambria" w:cs="Arial"/>
          <w:b/>
          <w:i/>
          <w:color w:val="002060"/>
          <w:sz w:val="16"/>
          <w:szCs w:val="16"/>
        </w:rPr>
        <w:t>REPUBLIQUE DE COTE D’IVOIRE</w:t>
      </w:r>
    </w:p>
    <w:p w:rsidR="006E460C" w:rsidRDefault="006E460C" w:rsidP="00701C4C">
      <w:pPr>
        <w:spacing w:after="0"/>
        <w:ind w:left="284"/>
        <w:rPr>
          <w:rFonts w:ascii="Cambria" w:hAnsi="Cambria" w:cs="Arial"/>
          <w:b/>
          <w:i/>
          <w:color w:val="002060"/>
          <w:sz w:val="16"/>
          <w:szCs w:val="16"/>
        </w:rPr>
      </w:pPr>
      <w:r w:rsidRPr="00701C4C">
        <w:rPr>
          <w:rFonts w:ascii="Cambria" w:hAnsi="Cambria" w:cs="Arial"/>
          <w:b/>
          <w:i/>
          <w:color w:val="002060"/>
          <w:sz w:val="16"/>
          <w:szCs w:val="16"/>
        </w:rPr>
        <w:t>Union - Discipline -Travail</w:t>
      </w:r>
    </w:p>
    <w:p w:rsidR="006E460C" w:rsidRDefault="006E460C" w:rsidP="005613B2">
      <w:pPr>
        <w:spacing w:after="0"/>
        <w:rPr>
          <w:rFonts w:ascii="Cambria" w:hAnsi="Cambria" w:cs="Arial"/>
          <w:b/>
          <w:i/>
          <w:color w:val="002060"/>
          <w:sz w:val="16"/>
          <w:szCs w:val="16"/>
        </w:rPr>
      </w:pPr>
    </w:p>
    <w:p w:rsidR="006E460C" w:rsidRDefault="00A677E4" w:rsidP="004B0D15">
      <w:pPr>
        <w:spacing w:after="0"/>
        <w:rPr>
          <w:rFonts w:ascii="Cambria" w:hAnsi="Cambria" w:cs="Arial"/>
          <w:b/>
          <w:i/>
          <w:color w:val="002060"/>
          <w:sz w:val="16"/>
          <w:szCs w:val="16"/>
        </w:rPr>
      </w:pPr>
      <w:r>
        <w:rPr>
          <w:rFonts w:ascii="Cambria" w:hAnsi="Cambria" w:cs="Arial"/>
          <w:b/>
          <w:i/>
          <w:color w:val="002060"/>
          <w:sz w:val="16"/>
          <w:szCs w:val="16"/>
        </w:rPr>
        <w:t xml:space="preserve">             </w:t>
      </w:r>
      <w:r w:rsidR="006E460C" w:rsidRPr="004B0D15">
        <w:rPr>
          <w:rFonts w:ascii="Cambria" w:hAnsi="Cambria" w:cs="Arial"/>
          <w:b/>
          <w:i/>
          <w:color w:val="002060"/>
          <w:sz w:val="16"/>
          <w:szCs w:val="16"/>
        </w:rPr>
        <w:t>MINISTERE DE</w:t>
      </w:r>
      <w:r>
        <w:rPr>
          <w:rFonts w:ascii="Cambria" w:hAnsi="Cambria" w:cs="Arial"/>
          <w:b/>
          <w:i/>
          <w:color w:val="002060"/>
          <w:sz w:val="16"/>
          <w:szCs w:val="16"/>
        </w:rPr>
        <w:t>S SPORTS</w:t>
      </w:r>
    </w:p>
    <w:p w:rsidR="006E460C" w:rsidRDefault="00A677E4" w:rsidP="005613B2">
      <w:pPr>
        <w:spacing w:after="0"/>
        <w:rPr>
          <w:rFonts w:ascii="Cambria" w:hAnsi="Cambria" w:cs="Arial"/>
          <w:b/>
          <w:i/>
          <w:color w:val="002060"/>
          <w:sz w:val="16"/>
          <w:szCs w:val="16"/>
        </w:rPr>
      </w:pPr>
      <w:bookmarkStart w:id="0" w:name="_GoBack"/>
      <w:r>
        <w:rPr>
          <w:noProof/>
          <w:color w:val="002060"/>
          <w:lang w:eastAsia="fr-FR"/>
        </w:rPr>
        <w:drawing>
          <wp:anchor distT="0" distB="0" distL="114300" distR="114300" simplePos="0" relativeHeight="251659264" behindDoc="1" locked="0" layoutInCell="1" allowOverlap="1" wp14:anchorId="329CAE20" wp14:editId="3FD0E056">
            <wp:simplePos x="0" y="0"/>
            <wp:positionH relativeFrom="margin">
              <wp:posOffset>426720</wp:posOffset>
            </wp:positionH>
            <wp:positionV relativeFrom="margin">
              <wp:posOffset>577215</wp:posOffset>
            </wp:positionV>
            <wp:extent cx="790575" cy="431800"/>
            <wp:effectExtent l="0" t="0" r="9525" b="6350"/>
            <wp:wrapNone/>
            <wp:docPr id="124" name="Image 6" descr="D:\Mes documents\SPORTEEF\LOGO INJS\Logo INJS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 descr="D:\Mes documents\SPORTEEF\LOGO INJS\Logo INJS 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6E460C" w:rsidRPr="00570AB7" w:rsidRDefault="006E460C" w:rsidP="005613B2">
      <w:pPr>
        <w:spacing w:after="0"/>
        <w:rPr>
          <w:rFonts w:ascii="Cambria" w:hAnsi="Cambria" w:cs="Arial"/>
          <w:b/>
          <w:i/>
          <w:color w:val="002060"/>
          <w:sz w:val="16"/>
          <w:szCs w:val="16"/>
        </w:rPr>
      </w:pPr>
      <w:r w:rsidRPr="00570AB7">
        <w:rPr>
          <w:rFonts w:ascii="Cambria" w:hAnsi="Cambria" w:cs="Arial"/>
          <w:b/>
          <w:i/>
          <w:color w:val="002060"/>
          <w:sz w:val="16"/>
          <w:szCs w:val="16"/>
        </w:rPr>
        <w:t xml:space="preserve">INSTITUT NATIONAL DE LA JEUNESSE </w:t>
      </w:r>
    </w:p>
    <w:p w:rsidR="006E460C" w:rsidRPr="00570AB7" w:rsidRDefault="006E460C" w:rsidP="003923AC">
      <w:pPr>
        <w:spacing w:after="0"/>
        <w:ind w:left="709"/>
        <w:rPr>
          <w:rFonts w:ascii="Cambria" w:hAnsi="Cambria" w:cs="Arial"/>
          <w:color w:val="000000"/>
          <w:sz w:val="16"/>
          <w:szCs w:val="16"/>
        </w:rPr>
      </w:pPr>
      <w:r w:rsidRPr="00570AB7">
        <w:rPr>
          <w:rFonts w:ascii="Cambria" w:hAnsi="Cambria" w:cs="Arial"/>
          <w:b/>
          <w:i/>
          <w:color w:val="000000"/>
          <w:sz w:val="16"/>
          <w:szCs w:val="16"/>
        </w:rPr>
        <w:t>ET DES SPORTS</w:t>
      </w:r>
      <w:r>
        <w:rPr>
          <w:rFonts w:ascii="Cambria" w:hAnsi="Cambria" w:cs="Arial"/>
          <w:b/>
          <w:i/>
          <w:color w:val="000000"/>
          <w:sz w:val="16"/>
          <w:szCs w:val="16"/>
        </w:rPr>
        <w:br/>
      </w:r>
    </w:p>
    <w:tbl>
      <w:tblPr>
        <w:tblpPr w:leftFromText="141" w:rightFromText="141" w:vertAnchor="text" w:horzAnchor="margin" w:tblpX="-176" w:tblpY="1063"/>
        <w:tblW w:w="16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3226"/>
        <w:gridCol w:w="5103"/>
        <w:gridCol w:w="850"/>
        <w:gridCol w:w="992"/>
        <w:gridCol w:w="1027"/>
        <w:gridCol w:w="1241"/>
        <w:gridCol w:w="1168"/>
        <w:gridCol w:w="1276"/>
      </w:tblGrid>
      <w:tr w:rsidR="006E460C" w:rsidRPr="00812579" w:rsidTr="009F7491">
        <w:tc>
          <w:tcPr>
            <w:tcW w:w="1277" w:type="dxa"/>
            <w:vAlign w:val="center"/>
          </w:tcPr>
          <w:p w:rsidR="006E460C" w:rsidRPr="00812579" w:rsidRDefault="006E460C" w:rsidP="00D325D8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812579">
              <w:rPr>
                <w:b/>
              </w:rPr>
              <w:t>Code de l’UE</w:t>
            </w:r>
          </w:p>
        </w:tc>
        <w:tc>
          <w:tcPr>
            <w:tcW w:w="3226" w:type="dxa"/>
            <w:vAlign w:val="center"/>
          </w:tcPr>
          <w:p w:rsidR="006E460C" w:rsidRPr="00812579" w:rsidRDefault="006E460C" w:rsidP="00D325D8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812579">
              <w:rPr>
                <w:b/>
              </w:rPr>
              <w:t>Unité d’enseignement (UE)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D325D8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812579">
              <w:rPr>
                <w:b/>
              </w:rPr>
              <w:t>Eléments Constitutifs de l’Unité d’Enseignement (ECUE)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6E460C" w:rsidRPr="00812579" w:rsidRDefault="006E460C" w:rsidP="00D325D8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812579">
              <w:rPr>
                <w:rFonts w:cs="Arial"/>
                <w:b/>
              </w:rPr>
              <w:t>Valeur en CECT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D325D8">
            <w:pPr>
              <w:spacing w:after="0" w:line="240" w:lineRule="auto"/>
              <w:jc w:val="center"/>
              <w:rPr>
                <w:rFonts w:cs="Arial"/>
                <w:b/>
              </w:rPr>
            </w:pPr>
            <w:proofErr w:type="spellStart"/>
            <w:r w:rsidRPr="00812579">
              <w:rPr>
                <w:rFonts w:cs="Arial"/>
                <w:b/>
              </w:rPr>
              <w:t>Moy</w:t>
            </w:r>
            <w:proofErr w:type="spellEnd"/>
          </w:p>
          <w:p w:rsidR="006E460C" w:rsidRPr="00812579" w:rsidRDefault="006E460C" w:rsidP="00D325D8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812579">
              <w:rPr>
                <w:rFonts w:cs="Arial"/>
                <w:b/>
              </w:rPr>
              <w:t>ECUE</w:t>
            </w:r>
          </w:p>
        </w:tc>
        <w:tc>
          <w:tcPr>
            <w:tcW w:w="1027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D325D8">
            <w:pPr>
              <w:spacing w:after="0" w:line="240" w:lineRule="auto"/>
              <w:jc w:val="center"/>
              <w:rPr>
                <w:rFonts w:cs="Arial"/>
                <w:b/>
              </w:rPr>
            </w:pPr>
            <w:proofErr w:type="spellStart"/>
            <w:r w:rsidRPr="00812579">
              <w:rPr>
                <w:rFonts w:cs="Arial"/>
                <w:b/>
              </w:rPr>
              <w:t>Moy</w:t>
            </w:r>
            <w:proofErr w:type="spellEnd"/>
          </w:p>
          <w:p w:rsidR="006E460C" w:rsidRPr="00812579" w:rsidRDefault="006E460C" w:rsidP="00D325D8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812579">
              <w:rPr>
                <w:rFonts w:cs="Arial"/>
                <w:b/>
              </w:rPr>
              <w:t>UE</w:t>
            </w:r>
          </w:p>
        </w:tc>
        <w:tc>
          <w:tcPr>
            <w:tcW w:w="1241" w:type="dxa"/>
            <w:vAlign w:val="center"/>
          </w:tcPr>
          <w:p w:rsidR="006E460C" w:rsidRPr="00812579" w:rsidRDefault="006E460C" w:rsidP="00D325D8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812579">
              <w:rPr>
                <w:b/>
              </w:rPr>
              <w:t>CECT de l’UE obtenus</w:t>
            </w:r>
          </w:p>
        </w:tc>
        <w:tc>
          <w:tcPr>
            <w:tcW w:w="1168" w:type="dxa"/>
            <w:vAlign w:val="center"/>
          </w:tcPr>
          <w:p w:rsidR="006E460C" w:rsidRPr="00812579" w:rsidRDefault="006E460C" w:rsidP="00D325D8">
            <w:pPr>
              <w:spacing w:after="0" w:line="240" w:lineRule="auto"/>
              <w:jc w:val="center"/>
              <w:rPr>
                <w:b/>
              </w:rPr>
            </w:pPr>
            <w:r w:rsidRPr="00812579">
              <w:rPr>
                <w:b/>
              </w:rPr>
              <w:t>Validation UE</w:t>
            </w:r>
          </w:p>
        </w:tc>
        <w:tc>
          <w:tcPr>
            <w:tcW w:w="1276" w:type="dxa"/>
            <w:vAlign w:val="center"/>
          </w:tcPr>
          <w:p w:rsidR="006E460C" w:rsidRPr="00812579" w:rsidRDefault="006E460C" w:rsidP="00D325D8">
            <w:pPr>
              <w:spacing w:after="0" w:line="240" w:lineRule="auto"/>
              <w:jc w:val="center"/>
              <w:rPr>
                <w:b/>
              </w:rPr>
            </w:pPr>
            <w:r w:rsidRPr="00812579">
              <w:rPr>
                <w:b/>
              </w:rPr>
              <w:t>Mention</w:t>
            </w:r>
          </w:p>
        </w:tc>
      </w:tr>
      <w:tr w:rsidR="006E460C" w:rsidRPr="00812579" w:rsidTr="009801A0">
        <w:trPr>
          <w:trHeight w:val="454"/>
        </w:trPr>
        <w:tc>
          <w:tcPr>
            <w:tcW w:w="1277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D325D8">
            <w:pPr>
              <w:spacing w:after="0" w:line="240" w:lineRule="auto"/>
              <w:jc w:val="center"/>
              <w:rPr>
                <w:b/>
              </w:rPr>
            </w:pPr>
            <w:r w:rsidRPr="00D325D8">
              <w:rPr>
                <w:b/>
              </w:rPr>
              <w:t>BIO8101</w:t>
            </w:r>
          </w:p>
        </w:tc>
        <w:tc>
          <w:tcPr>
            <w:tcW w:w="3226" w:type="dxa"/>
            <w:tcBorders>
              <w:bottom w:val="single" w:sz="4" w:space="0" w:color="auto"/>
            </w:tcBorders>
            <w:vAlign w:val="center"/>
          </w:tcPr>
          <w:p w:rsidR="006E460C" w:rsidRPr="009F7491" w:rsidRDefault="006E460C" w:rsidP="00D325D8">
            <w:pPr>
              <w:spacing w:after="0" w:line="240" w:lineRule="auto"/>
              <w:rPr>
                <w:sz w:val="20"/>
                <w:szCs w:val="20"/>
              </w:rPr>
            </w:pPr>
            <w:r w:rsidRPr="009F7491">
              <w:rPr>
                <w:sz w:val="20"/>
                <w:szCs w:val="20"/>
              </w:rPr>
              <w:t>BIOLOGIE APPLIQUEE AUX APS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:rsidR="006E460C" w:rsidRDefault="006E460C" w:rsidP="00D325D8">
            <w:pPr>
              <w:spacing w:after="0" w:line="240" w:lineRule="auto"/>
            </w:pPr>
            <w:r w:rsidRPr="00D325D8">
              <w:t>Physiologie neuromusculaire, métabolisme et APS</w:t>
            </w:r>
          </w:p>
          <w:p w:rsidR="006E460C" w:rsidRPr="00812579" w:rsidRDefault="006E460C" w:rsidP="00D325D8">
            <w:pPr>
              <w:spacing w:after="0" w:line="240" w:lineRule="auto"/>
            </w:pPr>
            <w:r w:rsidRPr="00D325D8">
              <w:t>Anatomie descriptive du squelette appendiculaire</w:t>
            </w:r>
            <w:r w:rsidRPr="00812579">
              <w:t xml:space="preserve"> 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6E460C" w:rsidRPr="00812579" w:rsidRDefault="006E460C" w:rsidP="00D325D8">
            <w:pPr>
              <w:spacing w:after="0" w:line="240" w:lineRule="auto"/>
              <w:jc w:val="center"/>
              <w:rPr>
                <w:rFonts w:cs="Arial"/>
              </w:rPr>
            </w:pPr>
            <w:r w:rsidRPr="00812579">
              <w:rPr>
                <w:rFonts w:cs="Arial"/>
              </w:rPr>
              <w:t>3</w:t>
            </w:r>
            <w:r w:rsidRPr="00812579">
              <w:rPr>
                <w:rFonts w:cs="Arial"/>
              </w:rPr>
              <w:br/>
              <w:t>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6E460C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8.08</w:t>
            </w:r>
            <w:r w:rsidRPr="00812579">
              <w:rPr>
                <w:rFonts w:cs="Arial"/>
              </w:rPr>
              <w:br/>
            </w:r>
            <w:r w:rsidRPr="008C59D9">
              <w:rPr>
                <w:rFonts w:cs="Arial"/>
                <w:noProof/>
              </w:rPr>
              <w:t>14.19</w:t>
            </w:r>
          </w:p>
        </w:tc>
        <w:tc>
          <w:tcPr>
            <w:tcW w:w="1027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6E460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8C59D9">
              <w:rPr>
                <w:rFonts w:cs="Arial"/>
                <w:b/>
                <w:noProof/>
              </w:rPr>
              <w:t>11.140</w:t>
            </w:r>
          </w:p>
        </w:tc>
        <w:tc>
          <w:tcPr>
            <w:tcW w:w="1241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6</w:t>
            </w:r>
          </w:p>
        </w:tc>
        <w:tc>
          <w:tcPr>
            <w:tcW w:w="1168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Validée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Passable</w:t>
            </w:r>
          </w:p>
        </w:tc>
      </w:tr>
      <w:tr w:rsidR="006E460C" w:rsidRPr="00812579" w:rsidTr="009801A0">
        <w:trPr>
          <w:trHeight w:val="454"/>
        </w:trPr>
        <w:tc>
          <w:tcPr>
            <w:tcW w:w="1277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D325D8">
            <w:pPr>
              <w:spacing w:after="0" w:line="240" w:lineRule="auto"/>
              <w:jc w:val="center"/>
              <w:rPr>
                <w:b/>
              </w:rPr>
            </w:pPr>
            <w:r w:rsidRPr="00D325D8">
              <w:rPr>
                <w:b/>
              </w:rPr>
              <w:t>SHS8101</w:t>
            </w:r>
          </w:p>
        </w:tc>
        <w:tc>
          <w:tcPr>
            <w:tcW w:w="3226" w:type="dxa"/>
            <w:tcBorders>
              <w:bottom w:val="single" w:sz="4" w:space="0" w:color="auto"/>
            </w:tcBorders>
            <w:vAlign w:val="center"/>
          </w:tcPr>
          <w:p w:rsidR="006E460C" w:rsidRPr="009F7491" w:rsidRDefault="006E460C" w:rsidP="00D325D8">
            <w:pPr>
              <w:spacing w:after="0" w:line="240" w:lineRule="auto"/>
              <w:rPr>
                <w:sz w:val="20"/>
                <w:szCs w:val="20"/>
              </w:rPr>
            </w:pPr>
            <w:r w:rsidRPr="009F7491">
              <w:rPr>
                <w:sz w:val="20"/>
                <w:szCs w:val="20"/>
              </w:rPr>
              <w:t>SCIENCES HUMAINES ET SOCIALES APPLIQUEES AUX APS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:rsidR="006E460C" w:rsidRDefault="006E460C" w:rsidP="00D325D8">
            <w:pPr>
              <w:pStyle w:val="Sansinterligne"/>
            </w:pPr>
            <w:r w:rsidRPr="00D325D8">
              <w:t>Psychologie de l'apprentissage et du développement</w:t>
            </w:r>
          </w:p>
          <w:p w:rsidR="006E460C" w:rsidRPr="00D325D8" w:rsidRDefault="006E460C" w:rsidP="00D325D8">
            <w:pPr>
              <w:pStyle w:val="Sansinterligne"/>
            </w:pPr>
            <w:r w:rsidRPr="00D325D8">
              <w:t>Initiation à la sociologie générale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E460C" w:rsidRDefault="006E460C" w:rsidP="00D325D8">
            <w:pPr>
              <w:spacing w:after="0" w:line="240" w:lineRule="auto"/>
              <w:jc w:val="center"/>
              <w:rPr>
                <w:rFonts w:cs="Arial"/>
              </w:rPr>
            </w:pPr>
            <w:r w:rsidRPr="00812579">
              <w:rPr>
                <w:rFonts w:cs="Arial"/>
              </w:rPr>
              <w:t>2</w:t>
            </w:r>
          </w:p>
          <w:p w:rsidR="006E460C" w:rsidRPr="00812579" w:rsidRDefault="006E460C" w:rsidP="00D325D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10.5</w:t>
            </w:r>
            <w:r>
              <w:rPr>
                <w:rFonts w:cs="Arial"/>
              </w:rPr>
              <w:br/>
            </w:r>
            <w:r w:rsidRPr="008C59D9">
              <w:rPr>
                <w:rFonts w:cs="Arial"/>
                <w:noProof/>
              </w:rPr>
              <w:t>11.25</w:t>
            </w:r>
          </w:p>
        </w:tc>
        <w:tc>
          <w:tcPr>
            <w:tcW w:w="1027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6E460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8C59D9">
              <w:rPr>
                <w:rFonts w:cs="Arial"/>
                <w:b/>
                <w:noProof/>
              </w:rPr>
              <w:t>10.87</w:t>
            </w:r>
          </w:p>
        </w:tc>
        <w:tc>
          <w:tcPr>
            <w:tcW w:w="1241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4</w:t>
            </w:r>
          </w:p>
        </w:tc>
        <w:tc>
          <w:tcPr>
            <w:tcW w:w="1168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Validée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Passable</w:t>
            </w:r>
          </w:p>
        </w:tc>
      </w:tr>
      <w:tr w:rsidR="006E460C" w:rsidRPr="00812579" w:rsidTr="009801A0">
        <w:trPr>
          <w:trHeight w:val="454"/>
        </w:trPr>
        <w:tc>
          <w:tcPr>
            <w:tcW w:w="1277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3F3559">
            <w:pPr>
              <w:spacing w:after="0" w:line="240" w:lineRule="auto"/>
              <w:jc w:val="center"/>
              <w:rPr>
                <w:b/>
              </w:rPr>
            </w:pPr>
            <w:r w:rsidRPr="00D325D8">
              <w:rPr>
                <w:b/>
              </w:rPr>
              <w:t>SIV8101</w:t>
            </w:r>
          </w:p>
        </w:tc>
        <w:tc>
          <w:tcPr>
            <w:tcW w:w="3226" w:type="dxa"/>
            <w:tcBorders>
              <w:bottom w:val="single" w:sz="4" w:space="0" w:color="auto"/>
            </w:tcBorders>
            <w:vAlign w:val="center"/>
          </w:tcPr>
          <w:p w:rsidR="006E460C" w:rsidRPr="009F7491" w:rsidRDefault="006E460C" w:rsidP="003F3559">
            <w:pPr>
              <w:spacing w:after="0" w:line="240" w:lineRule="auto"/>
              <w:rPr>
                <w:sz w:val="20"/>
                <w:szCs w:val="20"/>
              </w:rPr>
            </w:pPr>
            <w:r w:rsidRPr="009F7491">
              <w:rPr>
                <w:sz w:val="20"/>
                <w:szCs w:val="20"/>
              </w:rPr>
              <w:t>SCIENCES DE L’INTERVENTION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3F3559">
            <w:pPr>
              <w:spacing w:after="0" w:line="240" w:lineRule="auto"/>
            </w:pPr>
            <w:r w:rsidRPr="00D325D8">
              <w:t>Concepts de base en intervention des APS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3F3559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6E460C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11.46</w:t>
            </w:r>
          </w:p>
        </w:tc>
        <w:tc>
          <w:tcPr>
            <w:tcW w:w="1027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6E460C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11.46</w:t>
            </w:r>
          </w:p>
        </w:tc>
        <w:tc>
          <w:tcPr>
            <w:tcW w:w="1241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2</w:t>
            </w:r>
          </w:p>
        </w:tc>
        <w:tc>
          <w:tcPr>
            <w:tcW w:w="1168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Validée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Passable</w:t>
            </w:r>
          </w:p>
        </w:tc>
      </w:tr>
      <w:tr w:rsidR="006E460C" w:rsidRPr="00812579" w:rsidTr="009801A0">
        <w:trPr>
          <w:trHeight w:val="454"/>
        </w:trPr>
        <w:tc>
          <w:tcPr>
            <w:tcW w:w="1277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3F3559">
            <w:pPr>
              <w:spacing w:after="0" w:line="240" w:lineRule="auto"/>
              <w:jc w:val="center"/>
              <w:rPr>
                <w:b/>
              </w:rPr>
            </w:pPr>
            <w:r w:rsidRPr="009F7491">
              <w:rPr>
                <w:b/>
              </w:rPr>
              <w:t>SCG8101</w:t>
            </w:r>
          </w:p>
        </w:tc>
        <w:tc>
          <w:tcPr>
            <w:tcW w:w="3226" w:type="dxa"/>
            <w:tcBorders>
              <w:bottom w:val="single" w:sz="4" w:space="0" w:color="auto"/>
            </w:tcBorders>
            <w:vAlign w:val="center"/>
          </w:tcPr>
          <w:p w:rsidR="006E460C" w:rsidRPr="009F7491" w:rsidRDefault="006E460C" w:rsidP="003F3559">
            <w:pPr>
              <w:spacing w:after="0" w:line="240" w:lineRule="auto"/>
              <w:rPr>
                <w:sz w:val="20"/>
                <w:szCs w:val="20"/>
              </w:rPr>
            </w:pPr>
            <w:r w:rsidRPr="009F7491">
              <w:rPr>
                <w:sz w:val="20"/>
                <w:szCs w:val="20"/>
              </w:rPr>
              <w:t>INITIATION AUX SPORTS COLLECTIFS DE GRANDS TERRAINS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:rsidR="006E460C" w:rsidRDefault="006E460C" w:rsidP="003F3559">
            <w:pPr>
              <w:spacing w:after="0" w:line="240" w:lineRule="auto"/>
            </w:pPr>
            <w:r w:rsidRPr="009F7491">
              <w:t>Football : Fondamentaux</w:t>
            </w:r>
          </w:p>
          <w:p w:rsidR="006E460C" w:rsidRPr="00812579" w:rsidRDefault="006E460C" w:rsidP="003F3559">
            <w:pPr>
              <w:spacing w:after="0" w:line="240" w:lineRule="auto"/>
            </w:pPr>
            <w:r w:rsidRPr="009F7491">
              <w:t>Rugby : Fondamentaux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E460C" w:rsidRDefault="006E460C" w:rsidP="003F3559">
            <w:pPr>
              <w:spacing w:after="0" w:line="240" w:lineRule="auto"/>
              <w:jc w:val="center"/>
              <w:rPr>
                <w:rFonts w:cs="Arial"/>
              </w:rPr>
            </w:pPr>
            <w:r w:rsidRPr="00812579">
              <w:rPr>
                <w:rFonts w:cs="Arial"/>
              </w:rPr>
              <w:t>3</w:t>
            </w:r>
          </w:p>
          <w:p w:rsidR="006E460C" w:rsidRPr="00812579" w:rsidRDefault="006E460C" w:rsidP="003F3559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13.75</w:t>
            </w:r>
            <w:r>
              <w:rPr>
                <w:rFonts w:cs="Arial"/>
              </w:rPr>
              <w:br/>
            </w:r>
            <w:r w:rsidRPr="008C59D9">
              <w:rPr>
                <w:rFonts w:cs="Arial"/>
                <w:noProof/>
              </w:rPr>
              <w:t>12.75</w:t>
            </w:r>
          </w:p>
        </w:tc>
        <w:tc>
          <w:tcPr>
            <w:tcW w:w="1027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8C59D9">
              <w:rPr>
                <w:rFonts w:cs="Arial"/>
                <w:b/>
                <w:noProof/>
              </w:rPr>
              <w:t>13.25</w:t>
            </w:r>
          </w:p>
        </w:tc>
        <w:tc>
          <w:tcPr>
            <w:tcW w:w="1241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6</w:t>
            </w:r>
          </w:p>
        </w:tc>
        <w:tc>
          <w:tcPr>
            <w:tcW w:w="1168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Validée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Assez bien</w:t>
            </w:r>
          </w:p>
        </w:tc>
      </w:tr>
      <w:tr w:rsidR="006E460C" w:rsidRPr="00812579" w:rsidTr="009801A0">
        <w:trPr>
          <w:trHeight w:val="454"/>
        </w:trPr>
        <w:tc>
          <w:tcPr>
            <w:tcW w:w="1277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EE2144">
            <w:pPr>
              <w:spacing w:after="0" w:line="240" w:lineRule="auto"/>
              <w:jc w:val="center"/>
              <w:rPr>
                <w:b/>
              </w:rPr>
            </w:pPr>
            <w:r w:rsidRPr="009F7491">
              <w:rPr>
                <w:b/>
              </w:rPr>
              <w:t>SEC8101</w:t>
            </w:r>
          </w:p>
        </w:tc>
        <w:tc>
          <w:tcPr>
            <w:tcW w:w="3226" w:type="dxa"/>
            <w:tcBorders>
              <w:bottom w:val="single" w:sz="4" w:space="0" w:color="auto"/>
            </w:tcBorders>
            <w:vAlign w:val="center"/>
          </w:tcPr>
          <w:p w:rsidR="006E460C" w:rsidRPr="009F7491" w:rsidRDefault="006E460C" w:rsidP="00EE2144">
            <w:pPr>
              <w:spacing w:after="0" w:line="240" w:lineRule="auto"/>
              <w:rPr>
                <w:sz w:val="20"/>
                <w:szCs w:val="20"/>
              </w:rPr>
            </w:pPr>
            <w:r w:rsidRPr="009F7491">
              <w:rPr>
                <w:sz w:val="20"/>
                <w:szCs w:val="20"/>
              </w:rPr>
              <w:t>INITIATION AUX SPORTS D’EXPRESSION CORPORELLE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:rsidR="006E460C" w:rsidRPr="005278E5" w:rsidRDefault="006E460C" w:rsidP="00EE2144">
            <w:pPr>
              <w:pStyle w:val="Sansinterligne"/>
            </w:pPr>
            <w:r w:rsidRPr="009F7491">
              <w:t>Gymnastique : Fondamentaux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EE2144">
            <w:pPr>
              <w:spacing w:after="0" w:line="240" w:lineRule="auto"/>
              <w:jc w:val="center"/>
              <w:rPr>
                <w:rFonts w:cs="Arial"/>
              </w:rPr>
            </w:pPr>
            <w:r w:rsidRPr="00812579">
              <w:rPr>
                <w:rFonts w:cs="Arial"/>
              </w:rPr>
              <w:t>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10.5</w:t>
            </w:r>
          </w:p>
        </w:tc>
        <w:tc>
          <w:tcPr>
            <w:tcW w:w="1027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10.5</w:t>
            </w:r>
          </w:p>
        </w:tc>
        <w:tc>
          <w:tcPr>
            <w:tcW w:w="1241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2</w:t>
            </w:r>
          </w:p>
        </w:tc>
        <w:tc>
          <w:tcPr>
            <w:tcW w:w="1168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Validée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Passable</w:t>
            </w:r>
          </w:p>
        </w:tc>
      </w:tr>
      <w:tr w:rsidR="006E460C" w:rsidRPr="00812579" w:rsidTr="009801A0">
        <w:trPr>
          <w:trHeight w:val="567"/>
        </w:trPr>
        <w:tc>
          <w:tcPr>
            <w:tcW w:w="1277" w:type="dxa"/>
            <w:vAlign w:val="center"/>
          </w:tcPr>
          <w:p w:rsidR="006E460C" w:rsidRPr="00812579" w:rsidRDefault="006E460C" w:rsidP="003B2522">
            <w:pPr>
              <w:spacing w:after="0" w:line="240" w:lineRule="auto"/>
              <w:jc w:val="center"/>
              <w:rPr>
                <w:b/>
              </w:rPr>
            </w:pPr>
            <w:r w:rsidRPr="009F7491">
              <w:rPr>
                <w:b/>
              </w:rPr>
              <w:t>ISA8101</w:t>
            </w:r>
          </w:p>
        </w:tc>
        <w:tc>
          <w:tcPr>
            <w:tcW w:w="3226" w:type="dxa"/>
            <w:vAlign w:val="center"/>
          </w:tcPr>
          <w:p w:rsidR="006E460C" w:rsidRPr="009F7491" w:rsidRDefault="006E460C" w:rsidP="003B2522">
            <w:pPr>
              <w:spacing w:after="0" w:line="240" w:lineRule="auto"/>
              <w:rPr>
                <w:sz w:val="20"/>
                <w:szCs w:val="20"/>
              </w:rPr>
            </w:pPr>
            <w:r w:rsidRPr="009F7491">
              <w:rPr>
                <w:sz w:val="20"/>
                <w:szCs w:val="20"/>
              </w:rPr>
              <w:t>INITIATION AUX SPORTS ATHLETIQUES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E460C" w:rsidRPr="00812579" w:rsidRDefault="006E460C" w:rsidP="003B2522">
            <w:pPr>
              <w:spacing w:after="0" w:line="240" w:lineRule="auto"/>
            </w:pPr>
            <w:r w:rsidRPr="009F7491">
              <w:t>Fondamentaux des courses et des sauts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E460C" w:rsidRPr="00812579" w:rsidRDefault="006E460C" w:rsidP="003B2522">
            <w:pPr>
              <w:spacing w:after="0" w:line="240" w:lineRule="auto"/>
              <w:jc w:val="center"/>
              <w:rPr>
                <w:rFonts w:cs="Arial"/>
              </w:rPr>
            </w:pPr>
            <w:r w:rsidRPr="00812579">
              <w:rPr>
                <w:rFonts w:cs="Arial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11</w:t>
            </w:r>
          </w:p>
        </w:tc>
        <w:tc>
          <w:tcPr>
            <w:tcW w:w="10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11</w:t>
            </w:r>
          </w:p>
        </w:tc>
        <w:tc>
          <w:tcPr>
            <w:tcW w:w="1241" w:type="dxa"/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3</w:t>
            </w:r>
          </w:p>
        </w:tc>
        <w:tc>
          <w:tcPr>
            <w:tcW w:w="1168" w:type="dxa"/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Validée</w:t>
            </w:r>
          </w:p>
        </w:tc>
        <w:tc>
          <w:tcPr>
            <w:tcW w:w="1276" w:type="dxa"/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Passable</w:t>
            </w:r>
          </w:p>
        </w:tc>
      </w:tr>
      <w:tr w:rsidR="006E460C" w:rsidRPr="00812579" w:rsidTr="009801A0">
        <w:trPr>
          <w:trHeight w:val="567"/>
        </w:trPr>
        <w:tc>
          <w:tcPr>
            <w:tcW w:w="1277" w:type="dxa"/>
            <w:vAlign w:val="center"/>
          </w:tcPr>
          <w:p w:rsidR="006E460C" w:rsidRPr="00812579" w:rsidRDefault="006E460C" w:rsidP="00777135">
            <w:pPr>
              <w:spacing w:after="0" w:line="240" w:lineRule="auto"/>
              <w:jc w:val="center"/>
              <w:rPr>
                <w:b/>
              </w:rPr>
            </w:pPr>
            <w:r w:rsidRPr="009F7491">
              <w:rPr>
                <w:b/>
              </w:rPr>
              <w:t>STP8101</w:t>
            </w:r>
          </w:p>
        </w:tc>
        <w:tc>
          <w:tcPr>
            <w:tcW w:w="3226" w:type="dxa"/>
            <w:vAlign w:val="center"/>
          </w:tcPr>
          <w:p w:rsidR="006E460C" w:rsidRPr="009F7491" w:rsidRDefault="006E460C" w:rsidP="00777135">
            <w:pPr>
              <w:spacing w:after="0" w:line="240" w:lineRule="auto"/>
              <w:rPr>
                <w:sz w:val="20"/>
                <w:szCs w:val="20"/>
              </w:rPr>
            </w:pPr>
            <w:r w:rsidRPr="009F7491">
              <w:rPr>
                <w:sz w:val="20"/>
                <w:szCs w:val="20"/>
              </w:rPr>
              <w:t>SPECIALISATION THEORIQUE ET PRATIQUE DANS UNE APS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E460C" w:rsidRPr="00812579" w:rsidRDefault="006E460C" w:rsidP="00777135">
            <w:pPr>
              <w:spacing w:after="0" w:line="240" w:lineRule="auto"/>
            </w:pPr>
            <w:r w:rsidRPr="009F7491">
              <w:t>APS de spécialité (</w:t>
            </w:r>
            <w:r>
              <w:rPr>
                <w:noProof/>
              </w:rPr>
              <w:t>Rugby</w:t>
            </w:r>
            <w:r w:rsidRPr="009F7491">
              <w:t>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E460C" w:rsidRPr="00812579" w:rsidRDefault="006E460C" w:rsidP="00777135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14.5</w:t>
            </w:r>
          </w:p>
        </w:tc>
        <w:tc>
          <w:tcPr>
            <w:tcW w:w="10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14.5</w:t>
            </w:r>
          </w:p>
        </w:tc>
        <w:tc>
          <w:tcPr>
            <w:tcW w:w="1241" w:type="dxa"/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3</w:t>
            </w:r>
          </w:p>
        </w:tc>
        <w:tc>
          <w:tcPr>
            <w:tcW w:w="1168" w:type="dxa"/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Validée</w:t>
            </w:r>
          </w:p>
        </w:tc>
        <w:tc>
          <w:tcPr>
            <w:tcW w:w="1276" w:type="dxa"/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Bien</w:t>
            </w:r>
          </w:p>
        </w:tc>
      </w:tr>
      <w:tr w:rsidR="006E460C" w:rsidRPr="00812579" w:rsidTr="009801A0">
        <w:tc>
          <w:tcPr>
            <w:tcW w:w="1277" w:type="dxa"/>
            <w:vAlign w:val="center"/>
          </w:tcPr>
          <w:p w:rsidR="006E460C" w:rsidRPr="00812579" w:rsidRDefault="006E460C" w:rsidP="00E85690">
            <w:pPr>
              <w:spacing w:after="0" w:line="240" w:lineRule="auto"/>
              <w:jc w:val="center"/>
              <w:rPr>
                <w:b/>
              </w:rPr>
            </w:pPr>
            <w:r w:rsidRPr="009F7491">
              <w:rPr>
                <w:b/>
              </w:rPr>
              <w:t>MET8101</w:t>
            </w:r>
          </w:p>
        </w:tc>
        <w:tc>
          <w:tcPr>
            <w:tcW w:w="3226" w:type="dxa"/>
            <w:vAlign w:val="center"/>
          </w:tcPr>
          <w:p w:rsidR="006E460C" w:rsidRPr="009F7491" w:rsidRDefault="006E460C" w:rsidP="00E85690">
            <w:pPr>
              <w:spacing w:after="0" w:line="240" w:lineRule="auto"/>
              <w:rPr>
                <w:sz w:val="20"/>
                <w:szCs w:val="20"/>
              </w:rPr>
            </w:pPr>
            <w:r w:rsidRPr="009F7491">
              <w:rPr>
                <w:sz w:val="20"/>
                <w:szCs w:val="20"/>
              </w:rPr>
              <w:t>METHODOLOGIE ET OUTILS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E460C" w:rsidRPr="00812579" w:rsidRDefault="006E460C" w:rsidP="00E85690">
            <w:pPr>
              <w:spacing w:after="0" w:line="240" w:lineRule="auto"/>
            </w:pPr>
            <w:r w:rsidRPr="009F7491">
              <w:t xml:space="preserve">Méthodes </w:t>
            </w:r>
            <w:r>
              <w:t>et techniques d’apprentissage</w:t>
            </w:r>
            <w:r w:rsidRPr="009F7491">
              <w:t xml:space="preserve"> dans le LMD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E460C" w:rsidRPr="00812579" w:rsidRDefault="006E460C" w:rsidP="00E85690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12.25</w:t>
            </w:r>
          </w:p>
        </w:tc>
        <w:tc>
          <w:tcPr>
            <w:tcW w:w="10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12.25</w:t>
            </w:r>
          </w:p>
        </w:tc>
        <w:tc>
          <w:tcPr>
            <w:tcW w:w="1241" w:type="dxa"/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1</w:t>
            </w:r>
          </w:p>
        </w:tc>
        <w:tc>
          <w:tcPr>
            <w:tcW w:w="1168" w:type="dxa"/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Validée</w:t>
            </w:r>
          </w:p>
        </w:tc>
        <w:tc>
          <w:tcPr>
            <w:tcW w:w="1276" w:type="dxa"/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Assez bien</w:t>
            </w:r>
          </w:p>
        </w:tc>
      </w:tr>
      <w:tr w:rsidR="006E460C" w:rsidRPr="00812579" w:rsidTr="009801A0">
        <w:tc>
          <w:tcPr>
            <w:tcW w:w="1277" w:type="dxa"/>
            <w:vAlign w:val="center"/>
          </w:tcPr>
          <w:p w:rsidR="006E460C" w:rsidRPr="009F7491" w:rsidRDefault="006E460C" w:rsidP="00E85690">
            <w:pPr>
              <w:spacing w:after="0" w:line="240" w:lineRule="auto"/>
              <w:jc w:val="center"/>
              <w:rPr>
                <w:b/>
              </w:rPr>
            </w:pPr>
            <w:r w:rsidRPr="009F7491">
              <w:rPr>
                <w:b/>
              </w:rPr>
              <w:t>TEO8101</w:t>
            </w:r>
          </w:p>
        </w:tc>
        <w:tc>
          <w:tcPr>
            <w:tcW w:w="3226" w:type="dxa"/>
            <w:vAlign w:val="center"/>
          </w:tcPr>
          <w:p w:rsidR="006E460C" w:rsidRPr="009F7491" w:rsidRDefault="006E460C" w:rsidP="00E85690">
            <w:pPr>
              <w:spacing w:after="0" w:line="240" w:lineRule="auto"/>
              <w:rPr>
                <w:sz w:val="20"/>
                <w:szCs w:val="20"/>
              </w:rPr>
            </w:pPr>
            <w:r w:rsidRPr="009F7491">
              <w:rPr>
                <w:sz w:val="20"/>
                <w:szCs w:val="20"/>
              </w:rPr>
              <w:t>TECHNIQUES D’EXPRESSION ECRITE ET ORALE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E460C" w:rsidRDefault="006E460C" w:rsidP="00E85690">
            <w:pPr>
              <w:spacing w:after="0" w:line="240" w:lineRule="auto"/>
            </w:pPr>
            <w:r w:rsidRPr="009F7491">
              <w:t>Etude des styles de rédaction en langue française</w:t>
            </w:r>
          </w:p>
          <w:p w:rsidR="006E460C" w:rsidRPr="009F7491" w:rsidRDefault="006E460C" w:rsidP="00E85690">
            <w:pPr>
              <w:spacing w:after="0" w:line="240" w:lineRule="auto"/>
            </w:pPr>
            <w:r w:rsidRPr="009F7491">
              <w:t>Anglais : vocabulaire du sport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E460C" w:rsidRDefault="006E460C" w:rsidP="00E85690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  <w:p w:rsidR="006E460C" w:rsidRDefault="006E460C" w:rsidP="00E85690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E460C" w:rsidRPr="00812579" w:rsidRDefault="006E460C" w:rsidP="006E460C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13.62</w:t>
            </w:r>
            <w:r>
              <w:rPr>
                <w:rFonts w:cs="Arial"/>
              </w:rPr>
              <w:t xml:space="preserve"> </w:t>
            </w:r>
            <w:r>
              <w:rPr>
                <w:rFonts w:cs="Arial"/>
              </w:rPr>
              <w:br/>
            </w:r>
            <w:r w:rsidRPr="008C59D9">
              <w:rPr>
                <w:rFonts w:cs="Arial"/>
                <w:noProof/>
              </w:rPr>
              <w:t>10.12</w:t>
            </w:r>
          </w:p>
        </w:tc>
        <w:tc>
          <w:tcPr>
            <w:tcW w:w="10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E460C" w:rsidRPr="00812579" w:rsidRDefault="006E460C" w:rsidP="006E460C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11.87</w:t>
            </w:r>
          </w:p>
        </w:tc>
        <w:tc>
          <w:tcPr>
            <w:tcW w:w="1241" w:type="dxa"/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3</w:t>
            </w:r>
          </w:p>
        </w:tc>
        <w:tc>
          <w:tcPr>
            <w:tcW w:w="1168" w:type="dxa"/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Validée</w:t>
            </w:r>
          </w:p>
        </w:tc>
        <w:tc>
          <w:tcPr>
            <w:tcW w:w="1276" w:type="dxa"/>
            <w:vAlign w:val="center"/>
          </w:tcPr>
          <w:p w:rsidR="006E460C" w:rsidRPr="00812579" w:rsidRDefault="006E460C" w:rsidP="009801A0">
            <w:pPr>
              <w:spacing w:after="0" w:line="240" w:lineRule="auto"/>
              <w:jc w:val="center"/>
              <w:rPr>
                <w:rFonts w:cs="Arial"/>
              </w:rPr>
            </w:pPr>
            <w:r w:rsidRPr="008C59D9">
              <w:rPr>
                <w:rFonts w:cs="Arial"/>
                <w:noProof/>
              </w:rPr>
              <w:t>Passable</w:t>
            </w:r>
          </w:p>
        </w:tc>
      </w:tr>
    </w:tbl>
    <w:p w:rsidR="006E460C" w:rsidRPr="00A430FE" w:rsidRDefault="006E460C" w:rsidP="00A430FE">
      <w:pPr>
        <w:ind w:left="284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</w:t>
      </w:r>
      <w:r w:rsidR="004C3DA6">
        <w:rPr>
          <w:rFonts w:ascii="Arial" w:hAnsi="Arial" w:cs="Arial"/>
          <w:b/>
          <w:sz w:val="20"/>
          <w:szCs w:val="20"/>
        </w:rPr>
        <w:t xml:space="preserve">   </w:t>
      </w:r>
      <w:r>
        <w:rPr>
          <w:rFonts w:ascii="Arial" w:hAnsi="Arial" w:cs="Arial"/>
          <w:b/>
          <w:sz w:val="20"/>
          <w:szCs w:val="20"/>
        </w:rPr>
        <w:t xml:space="preserve"> BULLETIN</w:t>
      </w:r>
      <w:r>
        <w:rPr>
          <w:rFonts w:ascii="Arial" w:hAnsi="Arial" w:cs="Arial"/>
          <w:b/>
          <w:sz w:val="20"/>
          <w:szCs w:val="20"/>
        </w:rPr>
        <w:br/>
        <w:t>Licence1 STA</w:t>
      </w:r>
      <w:r w:rsidR="004C3DA6">
        <w:rPr>
          <w:rFonts w:ascii="Arial" w:hAnsi="Arial" w:cs="Arial"/>
          <w:b/>
          <w:sz w:val="20"/>
          <w:szCs w:val="20"/>
        </w:rPr>
        <w:t>PS / SEMESTRE 1</w:t>
      </w:r>
      <w:r w:rsidR="004C3DA6">
        <w:rPr>
          <w:rFonts w:ascii="Arial" w:hAnsi="Arial" w:cs="Arial"/>
          <w:b/>
          <w:sz w:val="20"/>
          <w:szCs w:val="20"/>
        </w:rPr>
        <w:br/>
        <w:t xml:space="preserve">   Première Session</w:t>
      </w:r>
      <w:r w:rsidR="00A677E4">
        <w:rPr>
          <w:rFonts w:ascii="Arial" w:hAnsi="Arial" w:cs="Arial"/>
          <w:b/>
          <w:sz w:val="20"/>
          <w:szCs w:val="20"/>
        </w:rPr>
        <w:t xml:space="preserve"> 2025</w:t>
      </w:r>
      <w:r>
        <w:rPr>
          <w:rFonts w:ascii="Arial" w:hAnsi="Arial" w:cs="Arial"/>
          <w:b/>
          <w:sz w:val="20"/>
          <w:szCs w:val="20"/>
        </w:rPr>
        <w:t xml:space="preserve"> - </w:t>
      </w:r>
      <w:r w:rsidR="00A677E4">
        <w:rPr>
          <w:rFonts w:ascii="Arial" w:hAnsi="Arial" w:cs="Arial"/>
          <w:b/>
          <w:sz w:val="20"/>
          <w:szCs w:val="20"/>
        </w:rPr>
        <w:t>2026</w:t>
      </w:r>
    </w:p>
    <w:p w:rsidR="006E460C" w:rsidRDefault="009F6396" w:rsidP="009C705F">
      <w:pPr>
        <w:rPr>
          <w:rFonts w:cs="Arial"/>
          <w:b/>
          <w:sz w:val="26"/>
          <w:szCs w:val="26"/>
        </w:rPr>
      </w:pPr>
      <w:r>
        <w:rPr>
          <w:rFonts w:cs="Arial"/>
          <w:b/>
          <w:noProof/>
          <w:sz w:val="26"/>
          <w:szCs w:val="26"/>
          <w:lang w:eastAsia="fr-F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378460</wp:posOffset>
                </wp:positionH>
                <wp:positionV relativeFrom="paragraph">
                  <wp:posOffset>3671570</wp:posOffset>
                </wp:positionV>
                <wp:extent cx="9077325" cy="1133475"/>
                <wp:effectExtent l="5080" t="9525" r="4445" b="9525"/>
                <wp:wrapNone/>
                <wp:docPr id="119" name="Grou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077325" cy="1133475"/>
                          <a:chOff x="0" y="0"/>
                          <a:chExt cx="90773" cy="11334"/>
                        </a:xfrm>
                      </wpg:grpSpPr>
                      <wps:wsp>
                        <wps:cNvPr id="120" name="Zone de texte 16"/>
                        <wps:cNvSpPr txBox="1">
                          <a:spLocks noChangeArrowheads="1"/>
                        </wps:cNvSpPr>
                        <wps:spPr bwMode="auto">
                          <a:xfrm>
                            <a:off x="56102" y="1238"/>
                            <a:ext cx="34671" cy="84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C3DA6" w:rsidRDefault="004C3DA6">
                              <w:r>
                                <w:t>Fait à Abidjan le mercredi, 19 octobre 2016</w:t>
                              </w:r>
                              <w:r>
                                <w:br/>
                                <w:t>Le Directeur Général de l’INJS</w:t>
                              </w:r>
                              <w:r>
                                <w:br/>
                              </w:r>
                              <w:r>
                                <w:br/>
                                <w:t>Habib A. SANOGO _______________________________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Zone de texte 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8482" cy="113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C3DA6" w:rsidRDefault="004C3DA6" w:rsidP="00092999">
                              <w:pPr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>Bilan du semestre 1 :</w:t>
                              </w:r>
                            </w:p>
                            <w:p w:rsidR="004C3DA6" w:rsidRDefault="004C3DA6" w:rsidP="00092999">
                              <w:pPr>
                                <w:ind w:firstLine="708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Moyenne du Semestre 1 : </w:t>
                              </w:r>
                              <w:r w:rsidRPr="008C59D9">
                                <w:rPr>
                                  <w:b/>
                                  <w:i/>
                                  <w:noProof/>
                                </w:rPr>
                                <w:t>11.82</w:t>
                              </w:r>
                            </w:p>
                            <w:p w:rsidR="004C3DA6" w:rsidRPr="00164CB7" w:rsidRDefault="004C3DA6" w:rsidP="00092999">
                              <w:pPr>
                                <w:ind w:firstLine="708"/>
                                <w:rPr>
                                  <w:b/>
                                  <w:i/>
                                </w:rPr>
                              </w:pPr>
                              <w:r w:rsidRPr="00164CB7">
                                <w:rPr>
                                  <w:b/>
                                  <w:i/>
                                </w:rPr>
                                <w:t xml:space="preserve">Total des crédits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 xml:space="preserve">validés </w:t>
                              </w:r>
                              <w:r w:rsidRPr="00164CB7">
                                <w:rPr>
                                  <w:b/>
                                  <w:i/>
                                </w:rPr>
                                <w:t xml:space="preserve">du semestre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 xml:space="preserve">1 : </w:t>
                              </w:r>
                              <w:r w:rsidRPr="008C59D9">
                                <w:rPr>
                                  <w:b/>
                                  <w:i/>
                                  <w:noProof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i/>
                                </w:rPr>
                                <w:t xml:space="preserve"> /30</w:t>
                              </w:r>
                            </w:p>
                            <w:p w:rsidR="004C3DA6" w:rsidRPr="00164CB7" w:rsidRDefault="004C3DA6" w:rsidP="00092999">
                              <w:pPr>
                                <w:ind w:firstLine="708"/>
                                <w:rPr>
                                  <w:b/>
                                  <w:i/>
                                </w:rPr>
                              </w:pPr>
                              <w:r w:rsidRPr="00164CB7">
                                <w:rPr>
                                  <w:b/>
                                  <w:i/>
                                </w:rPr>
                                <w:t xml:space="preserve">Décision du Jury :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  <w:r w:rsidRPr="008C59D9">
                                <w:rPr>
                                  <w:b/>
                                  <w:i/>
                                  <w:noProof/>
                                </w:rPr>
                                <w:t>Semestre validé</w:t>
                              </w:r>
                              <w:r>
                                <w:rPr>
                                  <w:b/>
                                  <w:i/>
                                </w:rPr>
                                <w:t xml:space="preserve">     Mention : </w:t>
                              </w:r>
                              <w:r w:rsidRPr="008C59D9">
                                <w:rPr>
                                  <w:b/>
                                  <w:i/>
                                  <w:noProof/>
                                </w:rPr>
                                <w:t>Passable</w:t>
                              </w:r>
                            </w:p>
                            <w:p w:rsidR="004C3DA6" w:rsidRDefault="004C3DA6" w:rsidP="0009299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0" o:spid="_x0000_s1036" style="position:absolute;margin-left:29.8pt;margin-top:289.1pt;width:714.75pt;height:89.25pt;z-index:251662336" coordsize="90773,11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">
                <v:shape id="Zone de texte 16" o:spid="_x0000_s1037" type="#_x0000_t202" style="position:absolute;left:56102;top:1238;width:34671;height:8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EBqMEA&#10;AADcAAAADwAAAGRycy9kb3ducmV2LnhtbESPT4sCMQzF7wt+hxLB29pRZJFZq4gg7Enw7zlMs9PB&#10;aTq0XR399OYg7C3hvbz3y2LV+1bdKKYmsIHJuABFXAXbcG3gdNx+zkGljGyxDUwGHpRgtRx8LLC0&#10;4c57uh1yrSSEU4kGXM5dqXWqHHlM49ARi/Yboscsa6y1jXiXcN/qaVF8aY8NS4PDjjaOquvhzxu4&#10;1P55OU+66KxvZ7x7Po6n0BgzGvbrb1CZ+vxvfl//WMGfCr48IxPo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pxAajBAAAA3AAAAA8AAAAAAAAAAAAAAAAAmAIAAGRycy9kb3du&#10;cmV2LnhtbFBLBQYAAAAABAAEAPUAAACGAwAAAAA=&#10;" stroked="f" strokeweight=".5pt">
                  <v:textbox>
                    <w:txbxContent>
                      <w:p w:rsidR="006E460C" w:rsidRDefault="006E460C">
                        <w:r>
                          <w:t>Fait à Abidjan le mercredi, 19 octobre 2016</w:t>
                        </w:r>
                        <w:r>
                          <w:br/>
                          <w:t>Le Directeur Général de l’INJS</w:t>
                        </w:r>
                        <w:r>
                          <w:br/>
                        </w:r>
                        <w:r>
                          <w:br/>
                          <w:t>Habib A. SANOGO _______________________________</w:t>
                        </w:r>
                      </w:p>
                    </w:txbxContent>
                  </v:textbox>
                </v:shape>
                <v:shape id="Zone de texte 1" o:spid="_x0000_s1038" type="#_x0000_t202" style="position:absolute;width:48482;height:11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PoQL4A&#10;AADcAAAADwAAAGRycy9kb3ducmV2LnhtbERPTYvCMBC9C/6HMII3m1pBpBpFhQXxpvbibWjGtthM&#10;SpK19d8bYWFv83ifs9kNphUvcr6xrGCepCCIS6sbrhQUt5/ZCoQPyBpby6TgTR522/Fog7m2PV/o&#10;dQ2ViCHsc1RQh9DlUvqyJoM+sR1x5B7WGQwRukpqh30MN63M0nQpDTYcG2rs6FhT+bz+GgWn5SHc&#10;qdBnvcgWti9k6R6tV2o6GfZrEIGG8C/+c590nJ/N4ftMvEBu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ID6EC+AAAA3AAAAA8AAAAAAAAAAAAAAAAAmAIAAGRycy9kb3ducmV2&#10;LnhtbFBLBQYAAAAABAAEAPUAAACDAwAAAAA=&#10;" strokeweight=".5pt">
                  <v:textbox>
                    <w:txbxContent>
                      <w:p w:rsidR="006E460C" w:rsidRDefault="006E460C" w:rsidP="00092999">
                        <w:pPr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>Bilan du semestre 1 :</w:t>
                        </w:r>
                      </w:p>
                      <w:p w:rsidR="006E460C" w:rsidRDefault="006E460C" w:rsidP="00092999">
                        <w:pPr>
                          <w:ind w:firstLine="708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 xml:space="preserve">Moyenne du Semestre 1 : </w:t>
                        </w:r>
                        <w:r w:rsidRPr="008C59D9">
                          <w:rPr>
                            <w:b/>
                            <w:i/>
                            <w:noProof/>
                          </w:rPr>
                          <w:t>11.82</w:t>
                        </w:r>
                      </w:p>
                      <w:p w:rsidR="006E460C" w:rsidRPr="00164CB7" w:rsidRDefault="006E460C" w:rsidP="00092999">
                        <w:pPr>
                          <w:ind w:firstLine="708"/>
                          <w:rPr>
                            <w:b/>
                            <w:i/>
                          </w:rPr>
                        </w:pPr>
                        <w:r w:rsidRPr="00164CB7">
                          <w:rPr>
                            <w:b/>
                            <w:i/>
                          </w:rPr>
                          <w:t xml:space="preserve">Total des crédits </w:t>
                        </w:r>
                        <w:r>
                          <w:rPr>
                            <w:b/>
                            <w:i/>
                          </w:rPr>
                          <w:t xml:space="preserve">validés </w:t>
                        </w:r>
                        <w:r w:rsidRPr="00164CB7">
                          <w:rPr>
                            <w:b/>
                            <w:i/>
                          </w:rPr>
                          <w:t xml:space="preserve">du semestre </w:t>
                        </w:r>
                        <w:r>
                          <w:rPr>
                            <w:b/>
                            <w:i/>
                          </w:rPr>
                          <w:t xml:space="preserve">1 : </w:t>
                        </w:r>
                        <w:r w:rsidRPr="008C59D9">
                          <w:rPr>
                            <w:b/>
                            <w:i/>
                            <w:noProof/>
                          </w:rPr>
                          <w:t>30</w:t>
                        </w:r>
                        <w:r>
                          <w:rPr>
                            <w:b/>
                            <w:i/>
                          </w:rPr>
                          <w:t xml:space="preserve"> /30</w:t>
                        </w:r>
                      </w:p>
                      <w:p w:rsidR="006E460C" w:rsidRPr="00164CB7" w:rsidRDefault="006E460C" w:rsidP="00092999">
                        <w:pPr>
                          <w:ind w:firstLine="708"/>
                          <w:rPr>
                            <w:b/>
                            <w:i/>
                          </w:rPr>
                        </w:pPr>
                        <w:r w:rsidRPr="00164CB7">
                          <w:rPr>
                            <w:b/>
                            <w:i/>
                          </w:rPr>
                          <w:t xml:space="preserve">Décision du Jury : </w:t>
                        </w:r>
                        <w:r w:rsidR="00CE1B32">
                          <w:rPr>
                            <w:b/>
                            <w:i/>
                          </w:rPr>
                          <w:t xml:space="preserve"> </w:t>
                        </w:r>
                        <w:bookmarkStart w:id="1" w:name="_GoBack"/>
                        <w:bookmarkEnd w:id="1"/>
                        <w:r w:rsidRPr="008C59D9">
                          <w:rPr>
                            <w:b/>
                            <w:i/>
                            <w:noProof/>
                          </w:rPr>
                          <w:t>Semestre validé</w:t>
                        </w:r>
                        <w:r>
                          <w:rPr>
                            <w:b/>
                            <w:i/>
                          </w:rPr>
                          <w:t xml:space="preserve">     Mention : </w:t>
                        </w:r>
                        <w:r w:rsidRPr="008C59D9">
                          <w:rPr>
                            <w:b/>
                            <w:i/>
                            <w:noProof/>
                          </w:rPr>
                          <w:t>Passable</w:t>
                        </w:r>
                      </w:p>
                      <w:p w:rsidR="006E460C" w:rsidRDefault="006E460C" w:rsidP="00092999"/>
                    </w:txbxContent>
                  </v:textbox>
                </v:shape>
              </v:group>
            </w:pict>
          </mc:Fallback>
        </mc:AlternateContent>
      </w:r>
    </w:p>
    <w:p w:rsidR="006E460C" w:rsidRDefault="006E460C" w:rsidP="009C705F">
      <w:pPr>
        <w:rPr>
          <w:rFonts w:cs="Arial"/>
          <w:b/>
          <w:sz w:val="26"/>
          <w:szCs w:val="26"/>
        </w:rPr>
      </w:pPr>
    </w:p>
    <w:p w:rsidR="006E460C" w:rsidRDefault="006E460C" w:rsidP="00DF7072">
      <w:pPr>
        <w:rPr>
          <w:rFonts w:ascii="Arial" w:hAnsi="Arial" w:cs="Arial"/>
          <w:sz w:val="26"/>
          <w:szCs w:val="26"/>
        </w:rPr>
        <w:sectPr w:rsidR="006E460C" w:rsidSect="006E460C">
          <w:footerReference w:type="first" r:id="rId9"/>
          <w:pgSz w:w="16838" w:h="11906" w:orient="landscape"/>
          <w:pgMar w:top="567" w:right="567" w:bottom="992" w:left="567" w:header="680" w:footer="709" w:gutter="0"/>
          <w:pgNumType w:start="1"/>
          <w:cols w:space="708"/>
          <w:titlePg/>
          <w:docGrid w:linePitch="360"/>
        </w:sectPr>
      </w:pPr>
    </w:p>
    <w:p w:rsidR="006E460C" w:rsidRDefault="006E460C" w:rsidP="00A677E4">
      <w:pPr>
        <w:spacing w:after="0"/>
        <w:rPr>
          <w:rFonts w:ascii="Arial" w:hAnsi="Arial" w:cs="Arial"/>
          <w:sz w:val="26"/>
          <w:szCs w:val="26"/>
        </w:rPr>
      </w:pPr>
    </w:p>
    <w:sectPr w:rsidR="006E460C" w:rsidSect="00A677E4">
      <w:footerReference w:type="first" r:id="rId10"/>
      <w:pgSz w:w="16838" w:h="11906" w:orient="landscape"/>
      <w:pgMar w:top="567" w:right="567" w:bottom="992" w:left="567" w:header="680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32A0" w:rsidRDefault="00BB32A0" w:rsidP="00122795">
      <w:pPr>
        <w:spacing w:after="0" w:line="240" w:lineRule="auto"/>
      </w:pPr>
      <w:r>
        <w:separator/>
      </w:r>
    </w:p>
  </w:endnote>
  <w:endnote w:type="continuationSeparator" w:id="0">
    <w:p w:rsidR="00BB32A0" w:rsidRDefault="00BB32A0" w:rsidP="00122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3DA6" w:rsidRDefault="004C3DA6" w:rsidP="005B458E">
    <w:pPr>
      <w:pStyle w:val="Pieddepage"/>
      <w:jc w:val="center"/>
    </w:pPr>
    <w:r w:rsidRPr="001A657F">
      <w:rPr>
        <w:color w:val="002060"/>
        <w:lang w:val="en-US"/>
      </w:rPr>
      <w:t xml:space="preserve">BP V 54 ABIDJAN, COTE D’IVOIRE / </w:t>
    </w:r>
    <w:proofErr w:type="gramStart"/>
    <w:r w:rsidRPr="001A657F">
      <w:rPr>
        <w:color w:val="002060"/>
      </w:rPr>
      <w:t>TEL</w:t>
    </w:r>
    <w:r>
      <w:rPr>
        <w:color w:val="002060"/>
      </w:rPr>
      <w:t xml:space="preserve"> </w:t>
    </w:r>
    <w:r w:rsidRPr="001A657F">
      <w:rPr>
        <w:color w:val="002060"/>
      </w:rPr>
      <w:t> :</w:t>
    </w:r>
    <w:proofErr w:type="gramEnd"/>
    <w:r w:rsidRPr="001A657F">
      <w:rPr>
        <w:color w:val="002060"/>
      </w:rPr>
      <w:t xml:space="preserve"> +225 21 26 88 43/FAX : 21 28 25 17 / </w:t>
    </w:r>
    <w:r w:rsidRPr="001A657F">
      <w:rPr>
        <w:color w:val="002060"/>
        <w:lang w:val="en-US"/>
      </w:rPr>
      <w:t>www.injs.ci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3DA6" w:rsidRDefault="004C3DA6" w:rsidP="005B458E">
    <w:pPr>
      <w:pStyle w:val="Pieddepage"/>
      <w:jc w:val="center"/>
    </w:pPr>
    <w:r w:rsidRPr="001A657F">
      <w:rPr>
        <w:color w:val="002060"/>
        <w:lang w:val="en-US"/>
      </w:rPr>
      <w:t xml:space="preserve">BP V 54 ABIDJAN, COTE D’IVOIRE / </w:t>
    </w:r>
    <w:proofErr w:type="gramStart"/>
    <w:r w:rsidRPr="001A657F">
      <w:rPr>
        <w:color w:val="002060"/>
      </w:rPr>
      <w:t>TEL</w:t>
    </w:r>
    <w:r>
      <w:rPr>
        <w:color w:val="002060"/>
      </w:rPr>
      <w:t xml:space="preserve"> </w:t>
    </w:r>
    <w:r w:rsidRPr="001A657F">
      <w:rPr>
        <w:color w:val="002060"/>
      </w:rPr>
      <w:t> :</w:t>
    </w:r>
    <w:proofErr w:type="gramEnd"/>
    <w:r w:rsidRPr="001A657F">
      <w:rPr>
        <w:color w:val="002060"/>
      </w:rPr>
      <w:t xml:space="preserve"> +225 21 26 88 43/FAX : 21 28 25 17 / </w:t>
    </w:r>
    <w:r w:rsidRPr="001A657F">
      <w:rPr>
        <w:color w:val="002060"/>
        <w:lang w:val="en-US"/>
      </w:rPr>
      <w:t>www.injs.ci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32A0" w:rsidRDefault="00BB32A0" w:rsidP="00122795">
      <w:pPr>
        <w:spacing w:after="0" w:line="240" w:lineRule="auto"/>
      </w:pPr>
      <w:r>
        <w:separator/>
      </w:r>
    </w:p>
  </w:footnote>
  <w:footnote w:type="continuationSeparator" w:id="0">
    <w:p w:rsidR="00BB32A0" w:rsidRDefault="00BB32A0" w:rsidP="001227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579"/>
    <w:rsid w:val="0000049A"/>
    <w:rsid w:val="0001233B"/>
    <w:rsid w:val="000129C6"/>
    <w:rsid w:val="00022278"/>
    <w:rsid w:val="00026CE1"/>
    <w:rsid w:val="000317DD"/>
    <w:rsid w:val="00043F5C"/>
    <w:rsid w:val="0005749E"/>
    <w:rsid w:val="000717EE"/>
    <w:rsid w:val="00073342"/>
    <w:rsid w:val="00077AB3"/>
    <w:rsid w:val="00077C06"/>
    <w:rsid w:val="00084244"/>
    <w:rsid w:val="00085D6B"/>
    <w:rsid w:val="00092999"/>
    <w:rsid w:val="00092A63"/>
    <w:rsid w:val="000A3E96"/>
    <w:rsid w:val="000B51FE"/>
    <w:rsid w:val="000B6204"/>
    <w:rsid w:val="000B6FB0"/>
    <w:rsid w:val="000C2C87"/>
    <w:rsid w:val="000C597F"/>
    <w:rsid w:val="000D6C53"/>
    <w:rsid w:val="000E01AD"/>
    <w:rsid w:val="00101B24"/>
    <w:rsid w:val="0010487C"/>
    <w:rsid w:val="001060CF"/>
    <w:rsid w:val="00116600"/>
    <w:rsid w:val="00121C73"/>
    <w:rsid w:val="00122795"/>
    <w:rsid w:val="00132D8E"/>
    <w:rsid w:val="0013626F"/>
    <w:rsid w:val="00136620"/>
    <w:rsid w:val="001412F7"/>
    <w:rsid w:val="00150318"/>
    <w:rsid w:val="001544C4"/>
    <w:rsid w:val="00155E24"/>
    <w:rsid w:val="00164CB7"/>
    <w:rsid w:val="001802CC"/>
    <w:rsid w:val="00183F72"/>
    <w:rsid w:val="00191757"/>
    <w:rsid w:val="00192D6C"/>
    <w:rsid w:val="0019609E"/>
    <w:rsid w:val="001A657F"/>
    <w:rsid w:val="001C06E4"/>
    <w:rsid w:val="001C6850"/>
    <w:rsid w:val="001D5E46"/>
    <w:rsid w:val="001E2C63"/>
    <w:rsid w:val="001E3E23"/>
    <w:rsid w:val="001E5856"/>
    <w:rsid w:val="00202C5D"/>
    <w:rsid w:val="00211DC0"/>
    <w:rsid w:val="0022502B"/>
    <w:rsid w:val="00230183"/>
    <w:rsid w:val="00230286"/>
    <w:rsid w:val="00245F75"/>
    <w:rsid w:val="002471FE"/>
    <w:rsid w:val="00247A56"/>
    <w:rsid w:val="00254BE1"/>
    <w:rsid w:val="002609F0"/>
    <w:rsid w:val="00276381"/>
    <w:rsid w:val="0028497D"/>
    <w:rsid w:val="0029086E"/>
    <w:rsid w:val="0029370D"/>
    <w:rsid w:val="00295AF2"/>
    <w:rsid w:val="002A0575"/>
    <w:rsid w:val="002A3F29"/>
    <w:rsid w:val="002B1080"/>
    <w:rsid w:val="002C00ED"/>
    <w:rsid w:val="002E1D6B"/>
    <w:rsid w:val="002E371A"/>
    <w:rsid w:val="002E5425"/>
    <w:rsid w:val="002E5867"/>
    <w:rsid w:val="002F2B0D"/>
    <w:rsid w:val="002F40D6"/>
    <w:rsid w:val="0031222E"/>
    <w:rsid w:val="00313BDE"/>
    <w:rsid w:val="00317A7C"/>
    <w:rsid w:val="00320027"/>
    <w:rsid w:val="003259DC"/>
    <w:rsid w:val="003323EF"/>
    <w:rsid w:val="003426A5"/>
    <w:rsid w:val="00342CC6"/>
    <w:rsid w:val="0034719F"/>
    <w:rsid w:val="00357B4E"/>
    <w:rsid w:val="003611BF"/>
    <w:rsid w:val="00362300"/>
    <w:rsid w:val="00370B04"/>
    <w:rsid w:val="00372798"/>
    <w:rsid w:val="00386F10"/>
    <w:rsid w:val="00387B0F"/>
    <w:rsid w:val="003923AC"/>
    <w:rsid w:val="003950E9"/>
    <w:rsid w:val="003A3895"/>
    <w:rsid w:val="003B2522"/>
    <w:rsid w:val="003C173F"/>
    <w:rsid w:val="003C61F6"/>
    <w:rsid w:val="003C7BF4"/>
    <w:rsid w:val="003D4593"/>
    <w:rsid w:val="003E1FFC"/>
    <w:rsid w:val="003E6F4D"/>
    <w:rsid w:val="003F3559"/>
    <w:rsid w:val="003F6EDD"/>
    <w:rsid w:val="00402EED"/>
    <w:rsid w:val="00441FEE"/>
    <w:rsid w:val="00450A43"/>
    <w:rsid w:val="00461B61"/>
    <w:rsid w:val="00472679"/>
    <w:rsid w:val="00482B9D"/>
    <w:rsid w:val="00491389"/>
    <w:rsid w:val="00492A5A"/>
    <w:rsid w:val="004A19C9"/>
    <w:rsid w:val="004B0D15"/>
    <w:rsid w:val="004B1C1F"/>
    <w:rsid w:val="004B4A23"/>
    <w:rsid w:val="004C3DA6"/>
    <w:rsid w:val="004E2D43"/>
    <w:rsid w:val="004E303D"/>
    <w:rsid w:val="004E5451"/>
    <w:rsid w:val="00503965"/>
    <w:rsid w:val="005054E9"/>
    <w:rsid w:val="00506460"/>
    <w:rsid w:val="005118AD"/>
    <w:rsid w:val="00542899"/>
    <w:rsid w:val="00553051"/>
    <w:rsid w:val="00561283"/>
    <w:rsid w:val="005613B2"/>
    <w:rsid w:val="005617C8"/>
    <w:rsid w:val="00570AB7"/>
    <w:rsid w:val="00572DA6"/>
    <w:rsid w:val="00582C28"/>
    <w:rsid w:val="005869F0"/>
    <w:rsid w:val="005974C7"/>
    <w:rsid w:val="005B458E"/>
    <w:rsid w:val="005E708F"/>
    <w:rsid w:val="005F2B96"/>
    <w:rsid w:val="005F3D29"/>
    <w:rsid w:val="005F498B"/>
    <w:rsid w:val="005F53AE"/>
    <w:rsid w:val="00607F21"/>
    <w:rsid w:val="0061222E"/>
    <w:rsid w:val="00614AF0"/>
    <w:rsid w:val="00616928"/>
    <w:rsid w:val="00634F6C"/>
    <w:rsid w:val="00641A88"/>
    <w:rsid w:val="006465A1"/>
    <w:rsid w:val="00647C05"/>
    <w:rsid w:val="00650F0A"/>
    <w:rsid w:val="00654347"/>
    <w:rsid w:val="00655BB3"/>
    <w:rsid w:val="006561FA"/>
    <w:rsid w:val="006742BA"/>
    <w:rsid w:val="006830D5"/>
    <w:rsid w:val="00692C57"/>
    <w:rsid w:val="006C4440"/>
    <w:rsid w:val="006E460C"/>
    <w:rsid w:val="006F1B02"/>
    <w:rsid w:val="00701C4C"/>
    <w:rsid w:val="00706D04"/>
    <w:rsid w:val="00712F1D"/>
    <w:rsid w:val="00713E4C"/>
    <w:rsid w:val="00716C16"/>
    <w:rsid w:val="007405EC"/>
    <w:rsid w:val="007719F8"/>
    <w:rsid w:val="00771C4B"/>
    <w:rsid w:val="00777135"/>
    <w:rsid w:val="007854AF"/>
    <w:rsid w:val="00790EAF"/>
    <w:rsid w:val="007A2442"/>
    <w:rsid w:val="007A263E"/>
    <w:rsid w:val="007A3F73"/>
    <w:rsid w:val="007C5FC7"/>
    <w:rsid w:val="007D1A74"/>
    <w:rsid w:val="00803544"/>
    <w:rsid w:val="008068C4"/>
    <w:rsid w:val="00812579"/>
    <w:rsid w:val="00815862"/>
    <w:rsid w:val="00822E95"/>
    <w:rsid w:val="0082481B"/>
    <w:rsid w:val="0082681D"/>
    <w:rsid w:val="00835654"/>
    <w:rsid w:val="00841687"/>
    <w:rsid w:val="00842EBA"/>
    <w:rsid w:val="00846A7D"/>
    <w:rsid w:val="0085162B"/>
    <w:rsid w:val="00852571"/>
    <w:rsid w:val="00860964"/>
    <w:rsid w:val="008652EB"/>
    <w:rsid w:val="008738FA"/>
    <w:rsid w:val="008B0173"/>
    <w:rsid w:val="008B12F4"/>
    <w:rsid w:val="008C5C88"/>
    <w:rsid w:val="008D0F13"/>
    <w:rsid w:val="008D2E98"/>
    <w:rsid w:val="008F255A"/>
    <w:rsid w:val="008F6C79"/>
    <w:rsid w:val="0090220D"/>
    <w:rsid w:val="00906201"/>
    <w:rsid w:val="00906DA6"/>
    <w:rsid w:val="00912ED2"/>
    <w:rsid w:val="00923E37"/>
    <w:rsid w:val="00933ECE"/>
    <w:rsid w:val="00953450"/>
    <w:rsid w:val="00961913"/>
    <w:rsid w:val="00967DCF"/>
    <w:rsid w:val="009801A0"/>
    <w:rsid w:val="00981144"/>
    <w:rsid w:val="009A0DAB"/>
    <w:rsid w:val="009C705F"/>
    <w:rsid w:val="009D2575"/>
    <w:rsid w:val="009D28F6"/>
    <w:rsid w:val="009D499D"/>
    <w:rsid w:val="009F6396"/>
    <w:rsid w:val="009F7491"/>
    <w:rsid w:val="00A14FF6"/>
    <w:rsid w:val="00A152C6"/>
    <w:rsid w:val="00A24837"/>
    <w:rsid w:val="00A3134C"/>
    <w:rsid w:val="00A31FE0"/>
    <w:rsid w:val="00A35736"/>
    <w:rsid w:val="00A430FE"/>
    <w:rsid w:val="00A57AA2"/>
    <w:rsid w:val="00A6567F"/>
    <w:rsid w:val="00A677E4"/>
    <w:rsid w:val="00A744F1"/>
    <w:rsid w:val="00A766EE"/>
    <w:rsid w:val="00A80046"/>
    <w:rsid w:val="00A979BF"/>
    <w:rsid w:val="00AA5173"/>
    <w:rsid w:val="00AD5F14"/>
    <w:rsid w:val="00AE2084"/>
    <w:rsid w:val="00AF5BCB"/>
    <w:rsid w:val="00B076B5"/>
    <w:rsid w:val="00B132D1"/>
    <w:rsid w:val="00B17F40"/>
    <w:rsid w:val="00B238DA"/>
    <w:rsid w:val="00B2490F"/>
    <w:rsid w:val="00B24971"/>
    <w:rsid w:val="00B265FB"/>
    <w:rsid w:val="00B27606"/>
    <w:rsid w:val="00B3293D"/>
    <w:rsid w:val="00B44E2E"/>
    <w:rsid w:val="00B45BBA"/>
    <w:rsid w:val="00B45E8E"/>
    <w:rsid w:val="00B523EA"/>
    <w:rsid w:val="00B6468C"/>
    <w:rsid w:val="00B745FC"/>
    <w:rsid w:val="00B871E4"/>
    <w:rsid w:val="00B963ED"/>
    <w:rsid w:val="00B9735A"/>
    <w:rsid w:val="00BB32A0"/>
    <w:rsid w:val="00BB3B5F"/>
    <w:rsid w:val="00BC0264"/>
    <w:rsid w:val="00BD7F5B"/>
    <w:rsid w:val="00C01122"/>
    <w:rsid w:val="00C0478E"/>
    <w:rsid w:val="00C15E38"/>
    <w:rsid w:val="00C23880"/>
    <w:rsid w:val="00C3733F"/>
    <w:rsid w:val="00C53614"/>
    <w:rsid w:val="00C60F83"/>
    <w:rsid w:val="00C63656"/>
    <w:rsid w:val="00C7328B"/>
    <w:rsid w:val="00C8516B"/>
    <w:rsid w:val="00C92CBA"/>
    <w:rsid w:val="00CA2E49"/>
    <w:rsid w:val="00CC31AF"/>
    <w:rsid w:val="00CC467A"/>
    <w:rsid w:val="00CD4134"/>
    <w:rsid w:val="00CD6D42"/>
    <w:rsid w:val="00CE155E"/>
    <w:rsid w:val="00CE1B32"/>
    <w:rsid w:val="00CF4AC3"/>
    <w:rsid w:val="00D02734"/>
    <w:rsid w:val="00D037FC"/>
    <w:rsid w:val="00D05E26"/>
    <w:rsid w:val="00D0645C"/>
    <w:rsid w:val="00D06E46"/>
    <w:rsid w:val="00D10A17"/>
    <w:rsid w:val="00D2708B"/>
    <w:rsid w:val="00D273DB"/>
    <w:rsid w:val="00D325D8"/>
    <w:rsid w:val="00D36AE1"/>
    <w:rsid w:val="00D46CD9"/>
    <w:rsid w:val="00D50FB5"/>
    <w:rsid w:val="00DB21D4"/>
    <w:rsid w:val="00DC6336"/>
    <w:rsid w:val="00DC7BE7"/>
    <w:rsid w:val="00DE3C25"/>
    <w:rsid w:val="00DE67C9"/>
    <w:rsid w:val="00DF192D"/>
    <w:rsid w:val="00DF7072"/>
    <w:rsid w:val="00E009F0"/>
    <w:rsid w:val="00E01D50"/>
    <w:rsid w:val="00E14D10"/>
    <w:rsid w:val="00E74D82"/>
    <w:rsid w:val="00E85690"/>
    <w:rsid w:val="00EA1151"/>
    <w:rsid w:val="00EA487D"/>
    <w:rsid w:val="00EA7ADF"/>
    <w:rsid w:val="00EA7B7D"/>
    <w:rsid w:val="00EB448E"/>
    <w:rsid w:val="00EC12EB"/>
    <w:rsid w:val="00ED5EDA"/>
    <w:rsid w:val="00EE2144"/>
    <w:rsid w:val="00F07280"/>
    <w:rsid w:val="00F07328"/>
    <w:rsid w:val="00F15F97"/>
    <w:rsid w:val="00F26179"/>
    <w:rsid w:val="00F35876"/>
    <w:rsid w:val="00F41062"/>
    <w:rsid w:val="00F5299C"/>
    <w:rsid w:val="00F56EAF"/>
    <w:rsid w:val="00F623E6"/>
    <w:rsid w:val="00F87B03"/>
    <w:rsid w:val="00F94FB2"/>
    <w:rsid w:val="00FA48C5"/>
    <w:rsid w:val="00FB2722"/>
    <w:rsid w:val="00FC6A9C"/>
    <w:rsid w:val="00FE01E8"/>
    <w:rsid w:val="00FF400F"/>
    <w:rsid w:val="00FF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71FE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227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22795"/>
  </w:style>
  <w:style w:type="paragraph" w:styleId="Pieddepage">
    <w:name w:val="footer"/>
    <w:basedOn w:val="Normal"/>
    <w:link w:val="PieddepageCar"/>
    <w:uiPriority w:val="99"/>
    <w:unhideWhenUsed/>
    <w:rsid w:val="001227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22795"/>
  </w:style>
  <w:style w:type="paragraph" w:styleId="Textedebulles">
    <w:name w:val="Balloon Text"/>
    <w:basedOn w:val="Normal"/>
    <w:link w:val="TextedebullesCar"/>
    <w:uiPriority w:val="99"/>
    <w:semiHidden/>
    <w:unhideWhenUsed/>
    <w:rsid w:val="000842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08424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846A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BB3B5F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71FE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227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22795"/>
  </w:style>
  <w:style w:type="paragraph" w:styleId="Pieddepage">
    <w:name w:val="footer"/>
    <w:basedOn w:val="Normal"/>
    <w:link w:val="PieddepageCar"/>
    <w:uiPriority w:val="99"/>
    <w:unhideWhenUsed/>
    <w:rsid w:val="001227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22795"/>
  </w:style>
  <w:style w:type="paragraph" w:styleId="Textedebulles">
    <w:name w:val="Balloon Text"/>
    <w:basedOn w:val="Normal"/>
    <w:link w:val="TextedebullesCar"/>
    <w:uiPriority w:val="99"/>
    <w:semiHidden/>
    <w:unhideWhenUsed/>
    <w:rsid w:val="000842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08424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846A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BB3B5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%20COMPAQ\Desktop\MODELE%20RELEVES%20DE%20NOTES\RELEVE%20DE%20NOTE%20LICENCE%201%20STAPS%20SEMESTRE%201%20BON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RELEVE DE NOTE LICENCE 1 STAPS SEMESTRE 1 BON.dotx</Template>
  <TotalTime>3</TotalTime>
  <Pages>2</Pages>
  <Words>253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COMPAQ</dc:creator>
  <cp:lastModifiedBy>User1</cp:lastModifiedBy>
  <cp:revision>3</cp:revision>
  <dcterms:created xsi:type="dcterms:W3CDTF">2026-06-20T17:32:00Z</dcterms:created>
  <dcterms:modified xsi:type="dcterms:W3CDTF">2026-06-20T17:34:00Z</dcterms:modified>
</cp:coreProperties>
</file>